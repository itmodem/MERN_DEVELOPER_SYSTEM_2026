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EEFF3" w14:textId="4AB2A1A7" w:rsidR="00550613" w:rsidRPr="00550613" w:rsidRDefault="00550613" w:rsidP="00550613">
      <w:pPr>
        <w:pStyle w:val="Heading4"/>
        <w:rPr>
          <w:b/>
          <w:bCs/>
        </w:rPr>
      </w:pPr>
      <w:r w:rsidRPr="00550613">
        <w:rPr>
          <w:b/>
          <w:bCs/>
        </w:rPr>
        <w:t>DAY 1 – React Fundamentals (Desi Style)</w:t>
      </w:r>
    </w:p>
    <w:p w14:paraId="6EF813D1" w14:textId="77777777" w:rsidR="00550613" w:rsidRPr="00550613" w:rsidRDefault="00550613" w:rsidP="00550613">
      <w:pPr>
        <w:pStyle w:val="Heading4"/>
      </w:pPr>
      <w:r w:rsidRPr="00550613">
        <w:pict w14:anchorId="44B101A3">
          <v:rect id="_x0000_i1140" style="width:0;height:1.5pt" o:hralign="center" o:hrstd="t" o:hr="t" fillcolor="#a0a0a0" stroked="f"/>
        </w:pict>
      </w:r>
    </w:p>
    <w:p w14:paraId="3E1D3143" w14:textId="77777777" w:rsidR="00550613" w:rsidRPr="00550613" w:rsidRDefault="00550613" w:rsidP="00550613">
      <w:pPr>
        <w:pStyle w:val="Heading4"/>
        <w:rPr>
          <w:b/>
          <w:bCs/>
        </w:rPr>
      </w:pPr>
      <w:r w:rsidRPr="00550613">
        <w:rPr>
          <w:rFonts w:ascii="Segoe UI Emoji" w:hAnsi="Segoe UI Emoji" w:cs="Segoe UI Emoji"/>
          <w:b/>
          <w:bCs/>
        </w:rPr>
        <w:t>🧠</w:t>
      </w:r>
      <w:r w:rsidRPr="00550613">
        <w:rPr>
          <w:b/>
          <w:bCs/>
        </w:rPr>
        <w:t xml:space="preserve"> Step 0 – React Kya Hai?</w:t>
      </w:r>
    </w:p>
    <w:p w14:paraId="00F7A665" w14:textId="77777777" w:rsidR="00550613" w:rsidRPr="00550613" w:rsidRDefault="00550613" w:rsidP="00550613">
      <w:pPr>
        <w:pStyle w:val="Heading4"/>
      </w:pPr>
      <w:r w:rsidRPr="00550613">
        <w:t>Simple language me:</w:t>
      </w:r>
    </w:p>
    <w:p w14:paraId="37B71602" w14:textId="77777777" w:rsidR="00550613" w:rsidRPr="00550613" w:rsidRDefault="00550613" w:rsidP="00550613">
      <w:pPr>
        <w:pStyle w:val="Heading4"/>
      </w:pPr>
      <w:r w:rsidRPr="00550613">
        <w:t xml:space="preserve">React ek JavaScript library </w:t>
      </w:r>
      <w:proofErr w:type="spellStart"/>
      <w:r w:rsidRPr="00550613">
        <w:t>hai</w:t>
      </w:r>
      <w:proofErr w:type="spellEnd"/>
      <w:r w:rsidRPr="00550613">
        <w:t xml:space="preserve"> jo UI </w:t>
      </w:r>
      <w:proofErr w:type="spellStart"/>
      <w:r w:rsidRPr="00550613">
        <w:t>banane</w:t>
      </w:r>
      <w:proofErr w:type="spellEnd"/>
      <w:r w:rsidRPr="00550613">
        <w:t xml:space="preserve"> </w:t>
      </w:r>
      <w:proofErr w:type="spellStart"/>
      <w:r w:rsidRPr="00550613">
        <w:t>ke</w:t>
      </w:r>
      <w:proofErr w:type="spellEnd"/>
      <w:r w:rsidRPr="00550613">
        <w:t xml:space="preserve"> </w:t>
      </w:r>
      <w:proofErr w:type="spellStart"/>
      <w:r w:rsidRPr="00550613">
        <w:t>liye</w:t>
      </w:r>
      <w:proofErr w:type="spellEnd"/>
      <w:r w:rsidRPr="00550613">
        <w:t xml:space="preserve"> use </w:t>
      </w:r>
      <w:proofErr w:type="spellStart"/>
      <w:r w:rsidRPr="00550613">
        <w:t>hoti</w:t>
      </w:r>
      <w:proofErr w:type="spellEnd"/>
      <w:r w:rsidRPr="00550613">
        <w:t xml:space="preserve"> </w:t>
      </w:r>
      <w:proofErr w:type="spellStart"/>
      <w:r w:rsidRPr="00550613">
        <w:t>hai</w:t>
      </w:r>
      <w:proofErr w:type="spellEnd"/>
      <w:r w:rsidRPr="00550613">
        <w:t>.</w:t>
      </w:r>
    </w:p>
    <w:p w14:paraId="05D40FBE" w14:textId="77777777" w:rsidR="00550613" w:rsidRPr="00550613" w:rsidRDefault="00550613" w:rsidP="00550613">
      <w:pPr>
        <w:pStyle w:val="Heading4"/>
      </w:pPr>
      <w:r w:rsidRPr="00550613">
        <w:t>Example:</w:t>
      </w:r>
    </w:p>
    <w:p w14:paraId="336C8FC4" w14:textId="77777777" w:rsidR="00550613" w:rsidRPr="00550613" w:rsidRDefault="00550613" w:rsidP="00550613">
      <w:pPr>
        <w:pStyle w:val="Heading4"/>
        <w:numPr>
          <w:ilvl w:val="0"/>
          <w:numId w:val="259"/>
        </w:numPr>
      </w:pPr>
      <w:r w:rsidRPr="00550613">
        <w:t>Instagram ka feed</w:t>
      </w:r>
    </w:p>
    <w:p w14:paraId="66D41E54" w14:textId="77777777" w:rsidR="00550613" w:rsidRPr="00550613" w:rsidRDefault="00550613" w:rsidP="00550613">
      <w:pPr>
        <w:pStyle w:val="Heading4"/>
        <w:numPr>
          <w:ilvl w:val="0"/>
          <w:numId w:val="259"/>
        </w:numPr>
      </w:pPr>
      <w:r w:rsidRPr="00550613">
        <w:t>YouTube ka like button</w:t>
      </w:r>
    </w:p>
    <w:p w14:paraId="729C6B55" w14:textId="77777777" w:rsidR="00550613" w:rsidRPr="00550613" w:rsidRDefault="00550613" w:rsidP="00550613">
      <w:pPr>
        <w:pStyle w:val="Heading4"/>
        <w:numPr>
          <w:ilvl w:val="0"/>
          <w:numId w:val="259"/>
        </w:numPr>
      </w:pPr>
      <w:r w:rsidRPr="00550613">
        <w:t>Todo app</w:t>
      </w:r>
    </w:p>
    <w:p w14:paraId="75CE8E84" w14:textId="77777777" w:rsidR="00550613" w:rsidRPr="00550613" w:rsidRDefault="00550613" w:rsidP="00550613">
      <w:pPr>
        <w:pStyle w:val="Heading4"/>
        <w:numPr>
          <w:ilvl w:val="0"/>
          <w:numId w:val="259"/>
        </w:numPr>
      </w:pPr>
      <w:r w:rsidRPr="00550613">
        <w:t>Dashboard</w:t>
      </w:r>
    </w:p>
    <w:p w14:paraId="103E5ADD" w14:textId="77777777" w:rsidR="00550613" w:rsidRPr="00550613" w:rsidRDefault="00550613" w:rsidP="00550613">
      <w:pPr>
        <w:pStyle w:val="Heading4"/>
      </w:pPr>
      <w:r w:rsidRPr="00550613">
        <w:t xml:space="preserve">Ye sab React se ban </w:t>
      </w:r>
      <w:proofErr w:type="spellStart"/>
      <w:r w:rsidRPr="00550613">
        <w:t>sakta</w:t>
      </w:r>
      <w:proofErr w:type="spellEnd"/>
      <w:r w:rsidRPr="00550613">
        <w:t xml:space="preserve"> </w:t>
      </w:r>
      <w:proofErr w:type="spellStart"/>
      <w:r w:rsidRPr="00550613">
        <w:t>hai</w:t>
      </w:r>
      <w:proofErr w:type="spellEnd"/>
      <w:r w:rsidRPr="00550613">
        <w:t>.</w:t>
      </w:r>
    </w:p>
    <w:p w14:paraId="43307BF8" w14:textId="77777777" w:rsidR="00550613" w:rsidRPr="00550613" w:rsidRDefault="00550613" w:rsidP="00550613">
      <w:pPr>
        <w:pStyle w:val="Heading4"/>
      </w:pPr>
      <w:r w:rsidRPr="00550613">
        <w:pict w14:anchorId="55989FA2">
          <v:rect id="_x0000_i1141" style="width:0;height:1.5pt" o:hralign="center" o:hrstd="t" o:hr="t" fillcolor="#a0a0a0" stroked="f"/>
        </w:pict>
      </w:r>
    </w:p>
    <w:p w14:paraId="3610AEF6" w14:textId="77777777" w:rsidR="00550613" w:rsidRPr="00550613" w:rsidRDefault="00550613" w:rsidP="00550613">
      <w:pPr>
        <w:pStyle w:val="Heading4"/>
        <w:rPr>
          <w:b/>
          <w:bCs/>
        </w:rPr>
      </w:pPr>
      <w:r w:rsidRPr="00550613">
        <w:rPr>
          <w:rFonts w:ascii="Segoe UI Emoji" w:hAnsi="Segoe UI Emoji" w:cs="Segoe UI Emoji"/>
          <w:b/>
          <w:bCs/>
        </w:rPr>
        <w:t>🏗️</w:t>
      </w:r>
      <w:r w:rsidRPr="00550613">
        <w:rPr>
          <w:b/>
          <w:bCs/>
        </w:rPr>
        <w:t xml:space="preserve"> React Ka Basic Concept</w:t>
      </w:r>
    </w:p>
    <w:p w14:paraId="3914F35A" w14:textId="77777777" w:rsidR="00550613" w:rsidRPr="00550613" w:rsidRDefault="00550613" w:rsidP="00550613">
      <w:pPr>
        <w:pStyle w:val="Heading4"/>
      </w:pPr>
      <w:r w:rsidRPr="00550613">
        <w:t>React = LEGO blocks</w:t>
      </w:r>
    </w:p>
    <w:p w14:paraId="73C89151" w14:textId="77777777" w:rsidR="00550613" w:rsidRPr="00550613" w:rsidRDefault="00550613" w:rsidP="00550613">
      <w:pPr>
        <w:pStyle w:val="Heading4"/>
      </w:pPr>
      <w:r w:rsidRPr="00550613">
        <w:t>Har UI ka piece = Component</w:t>
      </w:r>
    </w:p>
    <w:p w14:paraId="707BD785" w14:textId="77777777" w:rsidR="00550613" w:rsidRPr="00550613" w:rsidRDefault="00550613" w:rsidP="00550613">
      <w:pPr>
        <w:pStyle w:val="Heading4"/>
      </w:pPr>
      <w:r w:rsidRPr="00550613">
        <w:t>Example:</w:t>
      </w:r>
    </w:p>
    <w:p w14:paraId="5A07F656" w14:textId="77777777" w:rsidR="00550613" w:rsidRPr="00550613" w:rsidRDefault="00550613" w:rsidP="00550613">
      <w:pPr>
        <w:pStyle w:val="Heading4"/>
      </w:pPr>
      <w:r w:rsidRPr="00550613">
        <w:t>Navbar</w:t>
      </w:r>
    </w:p>
    <w:p w14:paraId="7E82262B" w14:textId="77777777" w:rsidR="00550613" w:rsidRPr="00550613" w:rsidRDefault="00550613" w:rsidP="00550613">
      <w:pPr>
        <w:pStyle w:val="Heading4"/>
      </w:pPr>
      <w:r w:rsidRPr="00550613">
        <w:t>Footer</w:t>
      </w:r>
    </w:p>
    <w:p w14:paraId="61FF3329" w14:textId="77777777" w:rsidR="00550613" w:rsidRPr="00550613" w:rsidRDefault="00550613" w:rsidP="00550613">
      <w:pPr>
        <w:pStyle w:val="Heading4"/>
      </w:pPr>
      <w:r w:rsidRPr="00550613">
        <w:t>Button</w:t>
      </w:r>
    </w:p>
    <w:p w14:paraId="165A8955" w14:textId="77777777" w:rsidR="00550613" w:rsidRPr="00550613" w:rsidRDefault="00550613" w:rsidP="00550613">
      <w:pPr>
        <w:pStyle w:val="Heading4"/>
      </w:pPr>
      <w:r w:rsidRPr="00550613">
        <w:t>Card</w:t>
      </w:r>
    </w:p>
    <w:p w14:paraId="2A5348C3" w14:textId="77777777" w:rsidR="00550613" w:rsidRPr="00550613" w:rsidRDefault="00550613" w:rsidP="00550613">
      <w:pPr>
        <w:pStyle w:val="Heading4"/>
      </w:pPr>
      <w:r w:rsidRPr="00550613">
        <w:t>Todo Item</w:t>
      </w:r>
    </w:p>
    <w:p w14:paraId="581B343C" w14:textId="77777777" w:rsidR="00550613" w:rsidRPr="00550613" w:rsidRDefault="00550613" w:rsidP="00550613">
      <w:pPr>
        <w:pStyle w:val="Heading4"/>
      </w:pPr>
      <w:r w:rsidRPr="00550613">
        <w:t xml:space="preserve">Sab </w:t>
      </w:r>
      <w:proofErr w:type="spellStart"/>
      <w:r w:rsidRPr="00550613">
        <w:t>alag-alag</w:t>
      </w:r>
      <w:proofErr w:type="spellEnd"/>
      <w:r w:rsidRPr="00550613">
        <w:t xml:space="preserve"> components </w:t>
      </w:r>
      <w:proofErr w:type="spellStart"/>
      <w:r w:rsidRPr="00550613">
        <w:t>hote</w:t>
      </w:r>
      <w:proofErr w:type="spellEnd"/>
      <w:r w:rsidRPr="00550613">
        <w:t xml:space="preserve"> </w:t>
      </w:r>
      <w:proofErr w:type="spellStart"/>
      <w:r w:rsidRPr="00550613">
        <w:t>hain</w:t>
      </w:r>
      <w:proofErr w:type="spellEnd"/>
      <w:r w:rsidRPr="00550613">
        <w:t>.</w:t>
      </w:r>
    </w:p>
    <w:p w14:paraId="26AFC202" w14:textId="77777777" w:rsidR="00550613" w:rsidRPr="00550613" w:rsidRDefault="00550613" w:rsidP="00550613">
      <w:pPr>
        <w:pStyle w:val="Heading4"/>
      </w:pPr>
      <w:r w:rsidRPr="00550613">
        <w:pict w14:anchorId="5B30E663">
          <v:rect id="_x0000_i1142" style="width:0;height:1.5pt" o:hralign="center" o:hrstd="t" o:hr="t" fillcolor="#a0a0a0" stroked="f"/>
        </w:pict>
      </w:r>
    </w:p>
    <w:p w14:paraId="3FB282E5" w14:textId="77777777" w:rsidR="00550613" w:rsidRPr="00550613" w:rsidRDefault="00550613" w:rsidP="00550613">
      <w:pPr>
        <w:pStyle w:val="Heading4"/>
        <w:rPr>
          <w:b/>
          <w:bCs/>
        </w:rPr>
      </w:pPr>
      <w:r w:rsidRPr="00550613">
        <w:rPr>
          <w:rFonts w:ascii="Segoe UI Emoji" w:hAnsi="Segoe UI Emoji" w:cs="Segoe UI Emoji"/>
          <w:b/>
          <w:bCs/>
        </w:rPr>
        <w:t>🔹</w:t>
      </w:r>
      <w:r w:rsidRPr="00550613">
        <w:rPr>
          <w:b/>
          <w:bCs/>
        </w:rPr>
        <w:t xml:space="preserve"> 1️</w:t>
      </w:r>
      <w:r w:rsidRPr="00550613">
        <w:rPr>
          <w:rFonts w:ascii="Segoe UI Symbol" w:hAnsi="Segoe UI Symbol" w:cs="Segoe UI Symbol"/>
          <w:b/>
          <w:bCs/>
        </w:rPr>
        <w:t>⃣</w:t>
      </w:r>
      <w:r w:rsidRPr="00550613">
        <w:rPr>
          <w:b/>
          <w:bCs/>
        </w:rPr>
        <w:t xml:space="preserve"> Component Kya Hota Hai?</w:t>
      </w:r>
    </w:p>
    <w:p w14:paraId="3E545F90" w14:textId="77777777" w:rsidR="00550613" w:rsidRPr="00550613" w:rsidRDefault="00550613" w:rsidP="00550613">
      <w:pPr>
        <w:pStyle w:val="Heading4"/>
      </w:pPr>
      <w:r w:rsidRPr="00550613">
        <w:t xml:space="preserve">Component = ek function jo UI return </w:t>
      </w:r>
      <w:proofErr w:type="spellStart"/>
      <w:r w:rsidRPr="00550613">
        <w:t>karta</w:t>
      </w:r>
      <w:proofErr w:type="spellEnd"/>
      <w:r w:rsidRPr="00550613">
        <w:t xml:space="preserve"> </w:t>
      </w:r>
      <w:proofErr w:type="spellStart"/>
      <w:r w:rsidRPr="00550613">
        <w:t>hai</w:t>
      </w:r>
      <w:proofErr w:type="spellEnd"/>
      <w:r w:rsidRPr="00550613">
        <w:t>.</w:t>
      </w:r>
    </w:p>
    <w:p w14:paraId="45E2DF05" w14:textId="77777777" w:rsidR="00550613" w:rsidRPr="00550613" w:rsidRDefault="00550613" w:rsidP="00550613">
      <w:pPr>
        <w:pStyle w:val="Heading4"/>
      </w:pPr>
      <w:r w:rsidRPr="00550613">
        <w:t>Example:</w:t>
      </w:r>
    </w:p>
    <w:p w14:paraId="2B929623" w14:textId="77777777" w:rsidR="00550613" w:rsidRPr="00550613" w:rsidRDefault="00550613" w:rsidP="00550613">
      <w:pPr>
        <w:pStyle w:val="Heading4"/>
      </w:pPr>
      <w:r w:rsidRPr="00550613">
        <w:lastRenderedPageBreak/>
        <w:t xml:space="preserve">function </w:t>
      </w:r>
      <w:proofErr w:type="gramStart"/>
      <w:r w:rsidRPr="00550613">
        <w:t>Hello(</w:t>
      </w:r>
      <w:proofErr w:type="gramEnd"/>
      <w:r w:rsidRPr="00550613">
        <w:t>) {</w:t>
      </w:r>
    </w:p>
    <w:p w14:paraId="319695F5" w14:textId="77777777" w:rsidR="00550613" w:rsidRPr="00550613" w:rsidRDefault="00550613" w:rsidP="00550613">
      <w:pPr>
        <w:pStyle w:val="Heading4"/>
      </w:pPr>
      <w:r w:rsidRPr="00550613">
        <w:t xml:space="preserve">  return &lt;h1&gt;Hello </w:t>
      </w:r>
      <w:proofErr w:type="gramStart"/>
      <w:r w:rsidRPr="00550613">
        <w:t>Bhai!&lt;</w:t>
      </w:r>
      <w:proofErr w:type="gramEnd"/>
      <w:r w:rsidRPr="00550613">
        <w:t>/h1&gt;;</w:t>
      </w:r>
    </w:p>
    <w:p w14:paraId="7903984A" w14:textId="77777777" w:rsidR="00550613" w:rsidRPr="00550613" w:rsidRDefault="00550613" w:rsidP="00550613">
      <w:pPr>
        <w:pStyle w:val="Heading4"/>
      </w:pPr>
      <w:r w:rsidRPr="00550613">
        <w:t>}</w:t>
      </w:r>
    </w:p>
    <w:p w14:paraId="19F6493E" w14:textId="77777777" w:rsidR="00550613" w:rsidRPr="00550613" w:rsidRDefault="00550613" w:rsidP="00550613">
      <w:pPr>
        <w:pStyle w:val="Heading4"/>
      </w:pPr>
      <w:r w:rsidRPr="00550613">
        <w:t xml:space="preserve">Ye ek component </w:t>
      </w:r>
      <w:proofErr w:type="spellStart"/>
      <w:r w:rsidRPr="00550613">
        <w:t>hai</w:t>
      </w:r>
      <w:proofErr w:type="spellEnd"/>
      <w:r w:rsidRPr="00550613">
        <w:t>.</w:t>
      </w:r>
    </w:p>
    <w:p w14:paraId="18649AD4" w14:textId="77777777" w:rsidR="00550613" w:rsidRPr="00550613" w:rsidRDefault="00550613" w:rsidP="00550613">
      <w:pPr>
        <w:pStyle w:val="Heading4"/>
      </w:pPr>
      <w:r w:rsidRPr="00550613">
        <w:pict w14:anchorId="7E034A50">
          <v:rect id="_x0000_i1143" style="width:0;height:1.5pt" o:hralign="center" o:hrstd="t" o:hr="t" fillcolor="#a0a0a0" stroked="f"/>
        </w:pict>
      </w:r>
    </w:p>
    <w:p w14:paraId="66947F8B" w14:textId="77777777" w:rsidR="00550613" w:rsidRPr="00550613" w:rsidRDefault="00550613" w:rsidP="00550613">
      <w:pPr>
        <w:pStyle w:val="Heading4"/>
        <w:rPr>
          <w:b/>
          <w:bCs/>
        </w:rPr>
      </w:pPr>
      <w:r w:rsidRPr="00550613">
        <w:rPr>
          <w:rFonts w:ascii="Segoe UI Emoji" w:hAnsi="Segoe UI Emoji" w:cs="Segoe UI Emoji"/>
          <w:b/>
          <w:bCs/>
        </w:rPr>
        <w:t>🔹</w:t>
      </w:r>
      <w:r w:rsidRPr="00550613">
        <w:rPr>
          <w:b/>
          <w:bCs/>
        </w:rPr>
        <w:t xml:space="preserve"> 2️</w:t>
      </w:r>
      <w:r w:rsidRPr="00550613">
        <w:rPr>
          <w:rFonts w:ascii="Segoe UI Symbol" w:hAnsi="Segoe UI Symbol" w:cs="Segoe UI Symbol"/>
          <w:b/>
          <w:bCs/>
        </w:rPr>
        <w:t>⃣</w:t>
      </w:r>
      <w:r w:rsidRPr="00550613">
        <w:rPr>
          <w:b/>
          <w:bCs/>
        </w:rPr>
        <w:t xml:space="preserve"> JSX Kya Hai?</w:t>
      </w:r>
    </w:p>
    <w:p w14:paraId="69EDF11A" w14:textId="77777777" w:rsidR="00550613" w:rsidRPr="00550613" w:rsidRDefault="00550613" w:rsidP="00550613">
      <w:pPr>
        <w:pStyle w:val="Heading4"/>
      </w:pPr>
      <w:r w:rsidRPr="00550613">
        <w:t xml:space="preserve">Ye HTML </w:t>
      </w:r>
      <w:proofErr w:type="spellStart"/>
      <w:r w:rsidRPr="00550613">
        <w:t>jaisa</w:t>
      </w:r>
      <w:proofErr w:type="spellEnd"/>
      <w:r w:rsidRPr="00550613">
        <w:t xml:space="preserve"> </w:t>
      </w:r>
      <w:proofErr w:type="spellStart"/>
      <w:r w:rsidRPr="00550613">
        <w:t>dikhta</w:t>
      </w:r>
      <w:proofErr w:type="spellEnd"/>
      <w:r w:rsidRPr="00550613">
        <w:t xml:space="preserve"> </w:t>
      </w:r>
      <w:proofErr w:type="spellStart"/>
      <w:r w:rsidRPr="00550613">
        <w:t>hai</w:t>
      </w:r>
      <w:proofErr w:type="spellEnd"/>
      <w:r w:rsidRPr="00550613">
        <w:t xml:space="preserve">, but actually JavaScript </w:t>
      </w:r>
      <w:proofErr w:type="spellStart"/>
      <w:r w:rsidRPr="00550613">
        <w:t>ke</w:t>
      </w:r>
      <w:proofErr w:type="spellEnd"/>
      <w:r w:rsidRPr="00550613">
        <w:t xml:space="preserve"> </w:t>
      </w:r>
      <w:proofErr w:type="spellStart"/>
      <w:r w:rsidRPr="00550613">
        <w:t>andar</w:t>
      </w:r>
      <w:proofErr w:type="spellEnd"/>
      <w:r w:rsidRPr="00550613">
        <w:t xml:space="preserve"> </w:t>
      </w:r>
      <w:proofErr w:type="spellStart"/>
      <w:r w:rsidRPr="00550613">
        <w:t>likha</w:t>
      </w:r>
      <w:proofErr w:type="spellEnd"/>
      <w:r w:rsidRPr="00550613">
        <w:t xml:space="preserve"> </w:t>
      </w:r>
      <w:proofErr w:type="spellStart"/>
      <w:r w:rsidRPr="00550613">
        <w:t>jata</w:t>
      </w:r>
      <w:proofErr w:type="spellEnd"/>
      <w:r w:rsidRPr="00550613">
        <w:t xml:space="preserve"> </w:t>
      </w:r>
      <w:proofErr w:type="spellStart"/>
      <w:r w:rsidRPr="00550613">
        <w:t>hai</w:t>
      </w:r>
      <w:proofErr w:type="spellEnd"/>
      <w:r w:rsidRPr="00550613">
        <w:t>.</w:t>
      </w:r>
    </w:p>
    <w:p w14:paraId="68476B14" w14:textId="77777777" w:rsidR="00550613" w:rsidRPr="00550613" w:rsidRDefault="00550613" w:rsidP="00550613">
      <w:pPr>
        <w:pStyle w:val="Heading4"/>
      </w:pPr>
      <w:r w:rsidRPr="00550613">
        <w:t>return &lt;h1&gt;Hello&lt;/h1&gt;;</w:t>
      </w:r>
    </w:p>
    <w:p w14:paraId="16E3C90B" w14:textId="77777777" w:rsidR="00550613" w:rsidRPr="00550613" w:rsidRDefault="00550613" w:rsidP="00550613">
      <w:pPr>
        <w:pStyle w:val="Heading4"/>
      </w:pPr>
      <w:r w:rsidRPr="00550613">
        <w:t xml:space="preserve">Isko </w:t>
      </w:r>
      <w:proofErr w:type="spellStart"/>
      <w:r w:rsidRPr="00550613">
        <w:t>bolte</w:t>
      </w:r>
      <w:proofErr w:type="spellEnd"/>
      <w:r w:rsidRPr="00550613">
        <w:t xml:space="preserve"> </w:t>
      </w:r>
      <w:proofErr w:type="spellStart"/>
      <w:r w:rsidRPr="00550613">
        <w:t>hain</w:t>
      </w:r>
      <w:proofErr w:type="spellEnd"/>
      <w:r w:rsidRPr="00550613">
        <w:t xml:space="preserve"> JSX.</w:t>
      </w:r>
    </w:p>
    <w:p w14:paraId="3BA45841" w14:textId="77777777" w:rsidR="00550613" w:rsidRPr="00550613" w:rsidRDefault="00550613" w:rsidP="00550613">
      <w:pPr>
        <w:pStyle w:val="Heading4"/>
      </w:pPr>
      <w:r w:rsidRPr="00550613">
        <w:t>⚠️ Rule:</w:t>
      </w:r>
      <w:r w:rsidRPr="00550613">
        <w:br/>
        <w:t xml:space="preserve">Component ka naam capital letter se start </w:t>
      </w:r>
      <w:proofErr w:type="spellStart"/>
      <w:r w:rsidRPr="00550613">
        <w:t>hoga</w:t>
      </w:r>
      <w:proofErr w:type="spellEnd"/>
      <w:r w:rsidRPr="00550613">
        <w:t>.</w:t>
      </w:r>
    </w:p>
    <w:p w14:paraId="2ADA845D" w14:textId="77777777" w:rsidR="00550613" w:rsidRPr="00550613" w:rsidRDefault="00550613" w:rsidP="00550613">
      <w:pPr>
        <w:pStyle w:val="Heading4"/>
      </w:pPr>
      <w:r w:rsidRPr="00550613">
        <w:rPr>
          <w:rFonts w:ascii="Segoe UI Symbol" w:hAnsi="Segoe UI Symbol" w:cs="Segoe UI Symbol"/>
        </w:rPr>
        <w:t>✔</w:t>
      </w:r>
      <w:r w:rsidRPr="00550613">
        <w:t xml:space="preserve"> Hello</w:t>
      </w:r>
      <w:r w:rsidRPr="00550613">
        <w:br/>
      </w:r>
      <w:r w:rsidRPr="00550613">
        <w:rPr>
          <w:rFonts w:ascii="Segoe UI Emoji" w:hAnsi="Segoe UI Emoji" w:cs="Segoe UI Emoji"/>
        </w:rPr>
        <w:t>❌</w:t>
      </w:r>
      <w:r w:rsidRPr="00550613">
        <w:t xml:space="preserve"> hello</w:t>
      </w:r>
    </w:p>
    <w:p w14:paraId="1C14B9F5" w14:textId="77777777" w:rsidR="00550613" w:rsidRPr="00550613" w:rsidRDefault="00550613" w:rsidP="00550613">
      <w:pPr>
        <w:pStyle w:val="Heading4"/>
      </w:pPr>
      <w:r w:rsidRPr="00550613">
        <w:pict w14:anchorId="5F46E3E9">
          <v:rect id="_x0000_i1144" style="width:0;height:1.5pt" o:hralign="center" o:hrstd="t" o:hr="t" fillcolor="#a0a0a0" stroked="f"/>
        </w:pict>
      </w:r>
    </w:p>
    <w:p w14:paraId="622E9B22" w14:textId="77777777" w:rsidR="00550613" w:rsidRPr="00550613" w:rsidRDefault="00550613" w:rsidP="00550613">
      <w:pPr>
        <w:pStyle w:val="Heading4"/>
        <w:rPr>
          <w:b/>
          <w:bCs/>
        </w:rPr>
      </w:pPr>
      <w:r w:rsidRPr="00550613">
        <w:rPr>
          <w:rFonts w:ascii="Segoe UI Emoji" w:hAnsi="Segoe UI Emoji" w:cs="Segoe UI Emoji"/>
          <w:b/>
          <w:bCs/>
        </w:rPr>
        <w:t>🔹</w:t>
      </w:r>
      <w:r w:rsidRPr="00550613">
        <w:rPr>
          <w:b/>
          <w:bCs/>
        </w:rPr>
        <w:t xml:space="preserve"> 3️</w:t>
      </w:r>
      <w:r w:rsidRPr="00550613">
        <w:rPr>
          <w:rFonts w:ascii="Segoe UI Symbol" w:hAnsi="Segoe UI Symbol" w:cs="Segoe UI Symbol"/>
          <w:b/>
          <w:bCs/>
        </w:rPr>
        <w:t>⃣</w:t>
      </w:r>
      <w:r w:rsidRPr="00550613">
        <w:rPr>
          <w:b/>
          <w:bCs/>
        </w:rPr>
        <w:t xml:space="preserve"> </w:t>
      </w:r>
      <w:proofErr w:type="spellStart"/>
      <w:r w:rsidRPr="00550613">
        <w:rPr>
          <w:b/>
          <w:bCs/>
        </w:rPr>
        <w:t>useState</w:t>
      </w:r>
      <w:proofErr w:type="spellEnd"/>
      <w:r w:rsidRPr="00550613">
        <w:rPr>
          <w:b/>
          <w:bCs/>
        </w:rPr>
        <w:t xml:space="preserve"> – Sabse Important</w:t>
      </w:r>
    </w:p>
    <w:p w14:paraId="31024ADC" w14:textId="77777777" w:rsidR="00550613" w:rsidRPr="00550613" w:rsidRDefault="00550613" w:rsidP="00550613">
      <w:pPr>
        <w:pStyle w:val="Heading4"/>
      </w:pPr>
      <w:r w:rsidRPr="00550613">
        <w:t xml:space="preserve">Ye React ka </w:t>
      </w:r>
      <w:proofErr w:type="spellStart"/>
      <w:r w:rsidRPr="00550613">
        <w:t>dimaag</w:t>
      </w:r>
      <w:proofErr w:type="spellEnd"/>
      <w:r w:rsidRPr="00550613">
        <w:t xml:space="preserve"> </w:t>
      </w:r>
      <w:proofErr w:type="spellStart"/>
      <w:r w:rsidRPr="00550613">
        <w:t>hai</w:t>
      </w:r>
      <w:proofErr w:type="spellEnd"/>
      <w:r w:rsidRPr="00550613">
        <w:t>.</w:t>
      </w:r>
    </w:p>
    <w:p w14:paraId="3FFE95CA" w14:textId="77777777" w:rsidR="00550613" w:rsidRPr="00550613" w:rsidRDefault="00550613" w:rsidP="00550613">
      <w:pPr>
        <w:pStyle w:val="Heading4"/>
      </w:pPr>
      <w:r w:rsidRPr="00550613">
        <w:t>Simple meaning:</w:t>
      </w:r>
    </w:p>
    <w:p w14:paraId="24C5453E" w14:textId="77777777" w:rsidR="00550613" w:rsidRPr="00550613" w:rsidRDefault="00550613" w:rsidP="00550613">
      <w:pPr>
        <w:pStyle w:val="Heading4"/>
      </w:pPr>
      <w:r w:rsidRPr="00550613">
        <w:t xml:space="preserve">State = variable jo UI control </w:t>
      </w:r>
      <w:proofErr w:type="spellStart"/>
      <w:r w:rsidRPr="00550613">
        <w:t>karta</w:t>
      </w:r>
      <w:proofErr w:type="spellEnd"/>
      <w:r w:rsidRPr="00550613">
        <w:t xml:space="preserve"> </w:t>
      </w:r>
      <w:proofErr w:type="spellStart"/>
      <w:r w:rsidRPr="00550613">
        <w:t>hai</w:t>
      </w:r>
      <w:proofErr w:type="spellEnd"/>
    </w:p>
    <w:p w14:paraId="3EFE33B7" w14:textId="77777777" w:rsidR="00550613" w:rsidRPr="00550613" w:rsidRDefault="00550613" w:rsidP="00550613">
      <w:pPr>
        <w:pStyle w:val="Heading4"/>
      </w:pPr>
      <w:r w:rsidRPr="00550613">
        <w:t>Example:</w:t>
      </w:r>
    </w:p>
    <w:p w14:paraId="3912C54E" w14:textId="77777777" w:rsidR="00550613" w:rsidRPr="00550613" w:rsidRDefault="00550613" w:rsidP="00550613">
      <w:pPr>
        <w:pStyle w:val="Heading4"/>
      </w:pPr>
      <w:r w:rsidRPr="00550613">
        <w:t xml:space="preserve">import </w:t>
      </w:r>
      <w:proofErr w:type="gramStart"/>
      <w:r w:rsidRPr="00550613">
        <w:t xml:space="preserve">{ </w:t>
      </w:r>
      <w:proofErr w:type="spellStart"/>
      <w:r w:rsidRPr="00550613">
        <w:t>useState</w:t>
      </w:r>
      <w:proofErr w:type="spellEnd"/>
      <w:proofErr w:type="gramEnd"/>
      <w:r w:rsidRPr="00550613">
        <w:t xml:space="preserve"> } from "react";</w:t>
      </w:r>
    </w:p>
    <w:p w14:paraId="2028024D" w14:textId="77777777" w:rsidR="00550613" w:rsidRPr="00550613" w:rsidRDefault="00550613" w:rsidP="00550613">
      <w:pPr>
        <w:pStyle w:val="Heading4"/>
      </w:pPr>
    </w:p>
    <w:p w14:paraId="39ED09F5" w14:textId="77777777" w:rsidR="00550613" w:rsidRPr="00550613" w:rsidRDefault="00550613" w:rsidP="00550613">
      <w:pPr>
        <w:pStyle w:val="Heading4"/>
      </w:pPr>
      <w:r w:rsidRPr="00550613">
        <w:t xml:space="preserve">function </w:t>
      </w:r>
      <w:proofErr w:type="gramStart"/>
      <w:r w:rsidRPr="00550613">
        <w:t>Counter(</w:t>
      </w:r>
      <w:proofErr w:type="gramEnd"/>
      <w:r w:rsidRPr="00550613">
        <w:t>) {</w:t>
      </w:r>
    </w:p>
    <w:p w14:paraId="55A3C881" w14:textId="77777777" w:rsidR="00550613" w:rsidRPr="00550613" w:rsidRDefault="00550613" w:rsidP="00550613">
      <w:pPr>
        <w:pStyle w:val="Heading4"/>
      </w:pPr>
      <w:r w:rsidRPr="00550613">
        <w:t xml:space="preserve">  const [count, </w:t>
      </w:r>
      <w:proofErr w:type="spellStart"/>
      <w:r w:rsidRPr="00550613">
        <w:t>setCount</w:t>
      </w:r>
      <w:proofErr w:type="spellEnd"/>
      <w:r w:rsidRPr="00550613">
        <w:t xml:space="preserve">] = </w:t>
      </w:r>
      <w:proofErr w:type="spellStart"/>
      <w:proofErr w:type="gramStart"/>
      <w:r w:rsidRPr="00550613">
        <w:t>useState</w:t>
      </w:r>
      <w:proofErr w:type="spellEnd"/>
      <w:r w:rsidRPr="00550613">
        <w:t>(</w:t>
      </w:r>
      <w:proofErr w:type="gramEnd"/>
      <w:r w:rsidRPr="00550613">
        <w:t>0);</w:t>
      </w:r>
    </w:p>
    <w:p w14:paraId="074FE82A" w14:textId="77777777" w:rsidR="00550613" w:rsidRPr="00550613" w:rsidRDefault="00550613" w:rsidP="00550613">
      <w:pPr>
        <w:pStyle w:val="Heading4"/>
      </w:pPr>
    </w:p>
    <w:p w14:paraId="1F8A4AEF" w14:textId="77777777" w:rsidR="00550613" w:rsidRPr="00550613" w:rsidRDefault="00550613" w:rsidP="00550613">
      <w:pPr>
        <w:pStyle w:val="Heading4"/>
      </w:pPr>
      <w:r w:rsidRPr="00550613">
        <w:t xml:space="preserve">  return (</w:t>
      </w:r>
    </w:p>
    <w:p w14:paraId="176964BB" w14:textId="77777777" w:rsidR="00550613" w:rsidRPr="00550613" w:rsidRDefault="00550613" w:rsidP="00550613">
      <w:pPr>
        <w:pStyle w:val="Heading4"/>
      </w:pPr>
      <w:r w:rsidRPr="00550613">
        <w:t xml:space="preserve">    &lt;&gt;</w:t>
      </w:r>
    </w:p>
    <w:p w14:paraId="414A0C5C" w14:textId="77777777" w:rsidR="00550613" w:rsidRPr="00550613" w:rsidRDefault="00550613" w:rsidP="00550613">
      <w:pPr>
        <w:pStyle w:val="Heading4"/>
      </w:pPr>
      <w:r w:rsidRPr="00550613">
        <w:lastRenderedPageBreak/>
        <w:t xml:space="preserve">      &lt;h1&gt;{count}&lt;/h1&gt;</w:t>
      </w:r>
    </w:p>
    <w:p w14:paraId="50C908A0" w14:textId="77777777" w:rsidR="00550613" w:rsidRPr="00550613" w:rsidRDefault="00550613" w:rsidP="00550613">
      <w:pPr>
        <w:pStyle w:val="Heading4"/>
      </w:pPr>
      <w:r w:rsidRPr="00550613">
        <w:t xml:space="preserve">      &lt;button </w:t>
      </w:r>
      <w:proofErr w:type="spellStart"/>
      <w:r w:rsidRPr="00550613">
        <w:t>onClick</w:t>
      </w:r>
      <w:proofErr w:type="spellEnd"/>
      <w:proofErr w:type="gramStart"/>
      <w:r w:rsidRPr="00550613">
        <w:t>={</w:t>
      </w:r>
      <w:proofErr w:type="gramEnd"/>
      <w:r w:rsidRPr="00550613">
        <w:t xml:space="preserve">() =&gt; </w:t>
      </w:r>
      <w:proofErr w:type="spellStart"/>
      <w:proofErr w:type="gramStart"/>
      <w:r w:rsidRPr="00550613">
        <w:t>setCount</w:t>
      </w:r>
      <w:proofErr w:type="spellEnd"/>
      <w:r w:rsidRPr="00550613">
        <w:t>(</w:t>
      </w:r>
      <w:proofErr w:type="gramEnd"/>
      <w:r w:rsidRPr="00550613">
        <w:t>count + 1)}&gt;Increase&lt;/button&gt;</w:t>
      </w:r>
    </w:p>
    <w:p w14:paraId="4B5CCED8" w14:textId="77777777" w:rsidR="00550613" w:rsidRPr="00550613" w:rsidRDefault="00550613" w:rsidP="00550613">
      <w:pPr>
        <w:pStyle w:val="Heading4"/>
      </w:pPr>
      <w:r w:rsidRPr="00550613">
        <w:t xml:space="preserve">    &lt;/&gt;</w:t>
      </w:r>
    </w:p>
    <w:p w14:paraId="427823D0" w14:textId="77777777" w:rsidR="00550613" w:rsidRPr="00550613" w:rsidRDefault="00550613" w:rsidP="00550613">
      <w:pPr>
        <w:pStyle w:val="Heading4"/>
      </w:pPr>
      <w:r w:rsidRPr="00550613">
        <w:t xml:space="preserve">  );</w:t>
      </w:r>
    </w:p>
    <w:p w14:paraId="1602B942" w14:textId="77777777" w:rsidR="00550613" w:rsidRPr="00550613" w:rsidRDefault="00550613" w:rsidP="00550613">
      <w:pPr>
        <w:pStyle w:val="Heading4"/>
      </w:pPr>
      <w:r w:rsidRPr="00550613">
        <w:t>}</w:t>
      </w:r>
    </w:p>
    <w:p w14:paraId="0189D287" w14:textId="77777777" w:rsidR="00550613" w:rsidRPr="00550613" w:rsidRDefault="00550613" w:rsidP="00550613">
      <w:pPr>
        <w:pStyle w:val="Heading4"/>
      </w:pPr>
      <w:r w:rsidRPr="00550613">
        <w:pict w14:anchorId="3DA23D6F">
          <v:rect id="_x0000_i1145" style="width:0;height:1.5pt" o:hralign="center" o:hrstd="t" o:hr="t" fillcolor="#a0a0a0" stroked="f"/>
        </w:pict>
      </w:r>
    </w:p>
    <w:p w14:paraId="1F5E2557" w14:textId="77777777" w:rsidR="00550613" w:rsidRPr="00550613" w:rsidRDefault="00550613" w:rsidP="00550613">
      <w:pPr>
        <w:pStyle w:val="Heading4"/>
        <w:rPr>
          <w:b/>
          <w:bCs/>
        </w:rPr>
      </w:pPr>
      <w:r w:rsidRPr="00550613">
        <w:rPr>
          <w:rFonts w:ascii="Segoe UI Emoji" w:hAnsi="Segoe UI Emoji" w:cs="Segoe UI Emoji"/>
          <w:b/>
          <w:bCs/>
        </w:rPr>
        <w:t>🧠</w:t>
      </w:r>
      <w:r w:rsidRPr="00550613">
        <w:rPr>
          <w:b/>
          <w:bCs/>
        </w:rPr>
        <w:t xml:space="preserve"> Isme ho </w:t>
      </w:r>
      <w:proofErr w:type="spellStart"/>
      <w:r w:rsidRPr="00550613">
        <w:rPr>
          <w:b/>
          <w:bCs/>
        </w:rPr>
        <w:t>kya</w:t>
      </w:r>
      <w:proofErr w:type="spellEnd"/>
      <w:r w:rsidRPr="00550613">
        <w:rPr>
          <w:b/>
          <w:bCs/>
        </w:rPr>
        <w:t xml:space="preserve"> </w:t>
      </w:r>
      <w:proofErr w:type="spellStart"/>
      <w:r w:rsidRPr="00550613">
        <w:rPr>
          <w:b/>
          <w:bCs/>
        </w:rPr>
        <w:t>raha</w:t>
      </w:r>
      <w:proofErr w:type="spellEnd"/>
      <w:r w:rsidRPr="00550613">
        <w:rPr>
          <w:b/>
          <w:bCs/>
        </w:rPr>
        <w:t xml:space="preserve"> </w:t>
      </w:r>
      <w:proofErr w:type="spellStart"/>
      <w:r w:rsidRPr="00550613">
        <w:rPr>
          <w:b/>
          <w:bCs/>
        </w:rPr>
        <w:t>hai</w:t>
      </w:r>
      <w:proofErr w:type="spellEnd"/>
      <w:r w:rsidRPr="00550613">
        <w:rPr>
          <w:b/>
          <w:bCs/>
        </w:rPr>
        <w:t>?</w:t>
      </w:r>
    </w:p>
    <w:p w14:paraId="79CB3918" w14:textId="77777777" w:rsidR="00550613" w:rsidRPr="00550613" w:rsidRDefault="00550613" w:rsidP="00550613">
      <w:pPr>
        <w:pStyle w:val="Heading4"/>
      </w:pPr>
      <w:proofErr w:type="spellStart"/>
      <w:proofErr w:type="gramStart"/>
      <w:r w:rsidRPr="00550613">
        <w:t>useState</w:t>
      </w:r>
      <w:proofErr w:type="spellEnd"/>
      <w:r w:rsidRPr="00550613">
        <w:t>(</w:t>
      </w:r>
      <w:proofErr w:type="gramEnd"/>
      <w:r w:rsidRPr="00550613">
        <w:t>0)</w:t>
      </w:r>
      <w:r w:rsidRPr="00550613">
        <w:br/>
        <w:t xml:space="preserve">→ count ki initial value 0 </w:t>
      </w:r>
      <w:proofErr w:type="spellStart"/>
      <w:r w:rsidRPr="00550613">
        <w:t>hai</w:t>
      </w:r>
      <w:proofErr w:type="spellEnd"/>
    </w:p>
    <w:p w14:paraId="045A45CC" w14:textId="77777777" w:rsidR="00550613" w:rsidRPr="00550613" w:rsidRDefault="00550613" w:rsidP="00550613">
      <w:pPr>
        <w:pStyle w:val="Heading4"/>
      </w:pPr>
      <w:proofErr w:type="spellStart"/>
      <w:proofErr w:type="gramStart"/>
      <w:r w:rsidRPr="00550613">
        <w:t>setCount</w:t>
      </w:r>
      <w:proofErr w:type="spellEnd"/>
      <w:r w:rsidRPr="00550613">
        <w:t>(</w:t>
      </w:r>
      <w:proofErr w:type="gramEnd"/>
      <w:r w:rsidRPr="00550613">
        <w:t>)</w:t>
      </w:r>
      <w:r w:rsidRPr="00550613">
        <w:br/>
        <w:t xml:space="preserve">→ value change </w:t>
      </w:r>
      <w:proofErr w:type="spellStart"/>
      <w:r w:rsidRPr="00550613">
        <w:t>karega</w:t>
      </w:r>
      <w:proofErr w:type="spellEnd"/>
    </w:p>
    <w:p w14:paraId="1634468E" w14:textId="77777777" w:rsidR="00550613" w:rsidRPr="00550613" w:rsidRDefault="00550613" w:rsidP="00550613">
      <w:pPr>
        <w:pStyle w:val="Heading4"/>
      </w:pPr>
      <w:r w:rsidRPr="00550613">
        <w:t>Jaise hi state change → UI re-render</w:t>
      </w:r>
    </w:p>
    <w:p w14:paraId="6E8365D6" w14:textId="77777777" w:rsidR="00550613" w:rsidRPr="00550613" w:rsidRDefault="00550613" w:rsidP="00550613">
      <w:pPr>
        <w:pStyle w:val="Heading4"/>
      </w:pPr>
      <w:r w:rsidRPr="00550613">
        <w:pict w14:anchorId="141B925C">
          <v:rect id="_x0000_i1146" style="width:0;height:1.5pt" o:hralign="center" o:hrstd="t" o:hr="t" fillcolor="#a0a0a0" stroked="f"/>
        </w:pict>
      </w:r>
    </w:p>
    <w:p w14:paraId="41E6C20C" w14:textId="77777777" w:rsidR="00550613" w:rsidRPr="00550613" w:rsidRDefault="00550613" w:rsidP="00550613">
      <w:pPr>
        <w:pStyle w:val="Heading4"/>
        <w:rPr>
          <w:b/>
          <w:bCs/>
        </w:rPr>
      </w:pPr>
      <w:r w:rsidRPr="00550613">
        <w:rPr>
          <w:rFonts w:ascii="Segoe UI Emoji" w:hAnsi="Segoe UI Emoji" w:cs="Segoe UI Emoji"/>
          <w:b/>
          <w:bCs/>
        </w:rPr>
        <w:t>🔹</w:t>
      </w:r>
      <w:r w:rsidRPr="00550613">
        <w:rPr>
          <w:b/>
          <w:bCs/>
        </w:rPr>
        <w:t xml:space="preserve"> 4️</w:t>
      </w:r>
      <w:r w:rsidRPr="00550613">
        <w:rPr>
          <w:rFonts w:ascii="Segoe UI Symbol" w:hAnsi="Segoe UI Symbol" w:cs="Segoe UI Symbol"/>
          <w:b/>
          <w:bCs/>
        </w:rPr>
        <w:t>⃣</w:t>
      </w:r>
      <w:r w:rsidRPr="00550613">
        <w:rPr>
          <w:b/>
          <w:bCs/>
        </w:rPr>
        <w:t xml:space="preserve"> Props – Data Transfer System</w:t>
      </w:r>
    </w:p>
    <w:p w14:paraId="4CAF1136" w14:textId="77777777" w:rsidR="00550613" w:rsidRPr="00550613" w:rsidRDefault="00550613" w:rsidP="00550613">
      <w:pPr>
        <w:pStyle w:val="Heading4"/>
      </w:pPr>
      <w:r w:rsidRPr="00550613">
        <w:t xml:space="preserve">Props = Parent se child ko data </w:t>
      </w:r>
      <w:proofErr w:type="spellStart"/>
      <w:r w:rsidRPr="00550613">
        <w:t>bhejna</w:t>
      </w:r>
      <w:proofErr w:type="spellEnd"/>
    </w:p>
    <w:p w14:paraId="73343010" w14:textId="77777777" w:rsidR="00550613" w:rsidRPr="00550613" w:rsidRDefault="00550613" w:rsidP="00550613">
      <w:pPr>
        <w:pStyle w:val="Heading4"/>
      </w:pPr>
      <w:r w:rsidRPr="00550613">
        <w:t>Example:</w:t>
      </w:r>
    </w:p>
    <w:p w14:paraId="3424C1C9" w14:textId="77777777" w:rsidR="00550613" w:rsidRPr="00550613" w:rsidRDefault="00550613" w:rsidP="00550613">
      <w:pPr>
        <w:pStyle w:val="Heading4"/>
      </w:pPr>
      <w:r w:rsidRPr="00550613">
        <w:t>Parent:</w:t>
      </w:r>
    </w:p>
    <w:p w14:paraId="012B0C1F" w14:textId="77777777" w:rsidR="00550613" w:rsidRPr="00550613" w:rsidRDefault="00550613" w:rsidP="00550613">
      <w:pPr>
        <w:pStyle w:val="Heading4"/>
      </w:pPr>
      <w:r w:rsidRPr="00550613">
        <w:t>&lt;User name="Rahul" /&gt;</w:t>
      </w:r>
    </w:p>
    <w:p w14:paraId="6B7CBB67" w14:textId="77777777" w:rsidR="00550613" w:rsidRPr="00550613" w:rsidRDefault="00550613" w:rsidP="00550613">
      <w:pPr>
        <w:pStyle w:val="Heading4"/>
      </w:pPr>
      <w:r w:rsidRPr="00550613">
        <w:t>Child:</w:t>
      </w:r>
    </w:p>
    <w:p w14:paraId="2B2E5CD3" w14:textId="77777777" w:rsidR="00550613" w:rsidRPr="00550613" w:rsidRDefault="00550613" w:rsidP="00550613">
      <w:pPr>
        <w:pStyle w:val="Heading4"/>
      </w:pPr>
      <w:r w:rsidRPr="00550613">
        <w:t>function User(props) {</w:t>
      </w:r>
    </w:p>
    <w:p w14:paraId="2CABDA27" w14:textId="77777777" w:rsidR="00550613" w:rsidRPr="00550613" w:rsidRDefault="00550613" w:rsidP="00550613">
      <w:pPr>
        <w:pStyle w:val="Heading4"/>
      </w:pPr>
      <w:r w:rsidRPr="00550613">
        <w:t xml:space="preserve">  return &lt;h1&gt;Hello {</w:t>
      </w:r>
      <w:proofErr w:type="gramStart"/>
      <w:r w:rsidRPr="00550613">
        <w:t>props.name}&lt;</w:t>
      </w:r>
      <w:proofErr w:type="gramEnd"/>
      <w:r w:rsidRPr="00550613">
        <w:t>/h1&gt;;</w:t>
      </w:r>
    </w:p>
    <w:p w14:paraId="57DCD94B" w14:textId="77777777" w:rsidR="00550613" w:rsidRPr="00550613" w:rsidRDefault="00550613" w:rsidP="00550613">
      <w:pPr>
        <w:pStyle w:val="Heading4"/>
      </w:pPr>
      <w:r w:rsidRPr="00550613">
        <w:t>}</w:t>
      </w:r>
    </w:p>
    <w:p w14:paraId="4E88E4E4" w14:textId="77777777" w:rsidR="00550613" w:rsidRPr="00550613" w:rsidRDefault="00550613" w:rsidP="00550613">
      <w:pPr>
        <w:pStyle w:val="Heading4"/>
      </w:pPr>
      <w:r w:rsidRPr="00550613">
        <w:t>Output:</w:t>
      </w:r>
      <w:r w:rsidRPr="00550613">
        <w:br/>
        <w:t>Hello Rahul</w:t>
      </w:r>
    </w:p>
    <w:p w14:paraId="74C1E614" w14:textId="77777777" w:rsidR="00550613" w:rsidRPr="00550613" w:rsidRDefault="00550613" w:rsidP="00550613">
      <w:pPr>
        <w:pStyle w:val="Heading4"/>
      </w:pPr>
      <w:r w:rsidRPr="00550613">
        <w:pict w14:anchorId="00CA8E65">
          <v:rect id="_x0000_i1147" style="width:0;height:1.5pt" o:hralign="center" o:hrstd="t" o:hr="t" fillcolor="#a0a0a0" stroked="f"/>
        </w:pict>
      </w:r>
    </w:p>
    <w:p w14:paraId="4DA472A5" w14:textId="77777777" w:rsidR="00550613" w:rsidRPr="00550613" w:rsidRDefault="00550613" w:rsidP="00550613">
      <w:pPr>
        <w:pStyle w:val="Heading4"/>
        <w:rPr>
          <w:b/>
          <w:bCs/>
        </w:rPr>
      </w:pPr>
      <w:r w:rsidRPr="00550613">
        <w:rPr>
          <w:rFonts w:ascii="Segoe UI Emoji" w:hAnsi="Segoe UI Emoji" w:cs="Segoe UI Emoji"/>
          <w:b/>
          <w:bCs/>
        </w:rPr>
        <w:t>🔥</w:t>
      </w:r>
      <w:r w:rsidRPr="00550613">
        <w:rPr>
          <w:b/>
          <w:bCs/>
        </w:rPr>
        <w:t xml:space="preserve"> </w:t>
      </w:r>
      <w:proofErr w:type="spellStart"/>
      <w:r w:rsidRPr="00550613">
        <w:rPr>
          <w:b/>
          <w:bCs/>
        </w:rPr>
        <w:t>Aaj</w:t>
      </w:r>
      <w:proofErr w:type="spellEnd"/>
      <w:r w:rsidRPr="00550613">
        <w:rPr>
          <w:b/>
          <w:bCs/>
        </w:rPr>
        <w:t xml:space="preserve"> </w:t>
      </w:r>
      <w:proofErr w:type="spellStart"/>
      <w:r w:rsidRPr="00550613">
        <w:rPr>
          <w:b/>
          <w:bCs/>
        </w:rPr>
        <w:t>Tumhe</w:t>
      </w:r>
      <w:proofErr w:type="spellEnd"/>
      <w:r w:rsidRPr="00550613">
        <w:rPr>
          <w:b/>
          <w:bCs/>
        </w:rPr>
        <w:t xml:space="preserve"> Kya Banana Hai?</w:t>
      </w:r>
    </w:p>
    <w:p w14:paraId="38CEF4A4" w14:textId="77777777" w:rsidR="00550613" w:rsidRPr="00550613" w:rsidRDefault="00550613" w:rsidP="00550613">
      <w:pPr>
        <w:pStyle w:val="Heading4"/>
        <w:rPr>
          <w:b/>
          <w:bCs/>
        </w:rPr>
      </w:pPr>
      <w:r w:rsidRPr="00550613">
        <w:rPr>
          <w:rFonts w:ascii="Segoe UI Emoji" w:hAnsi="Segoe UI Emoji" w:cs="Segoe UI Emoji"/>
          <w:b/>
          <w:bCs/>
        </w:rPr>
        <w:t>✅</w:t>
      </w:r>
      <w:r w:rsidRPr="00550613">
        <w:rPr>
          <w:b/>
          <w:bCs/>
        </w:rPr>
        <w:t xml:space="preserve"> Counter App</w:t>
      </w:r>
    </w:p>
    <w:p w14:paraId="768C031A" w14:textId="77777777" w:rsidR="00550613" w:rsidRPr="00550613" w:rsidRDefault="00550613" w:rsidP="00550613">
      <w:pPr>
        <w:pStyle w:val="Heading4"/>
        <w:numPr>
          <w:ilvl w:val="0"/>
          <w:numId w:val="260"/>
        </w:numPr>
      </w:pPr>
      <w:r w:rsidRPr="00550613">
        <w:lastRenderedPageBreak/>
        <w:t>Increase</w:t>
      </w:r>
    </w:p>
    <w:p w14:paraId="7460003E" w14:textId="77777777" w:rsidR="00550613" w:rsidRPr="00550613" w:rsidRDefault="00550613" w:rsidP="00550613">
      <w:pPr>
        <w:pStyle w:val="Heading4"/>
        <w:numPr>
          <w:ilvl w:val="0"/>
          <w:numId w:val="260"/>
        </w:numPr>
      </w:pPr>
      <w:r w:rsidRPr="00550613">
        <w:t>Decrease</w:t>
      </w:r>
    </w:p>
    <w:p w14:paraId="21F637D9" w14:textId="77777777" w:rsidR="00550613" w:rsidRPr="00550613" w:rsidRDefault="00550613" w:rsidP="00550613">
      <w:pPr>
        <w:pStyle w:val="Heading4"/>
        <w:numPr>
          <w:ilvl w:val="0"/>
          <w:numId w:val="260"/>
        </w:numPr>
      </w:pPr>
      <w:r w:rsidRPr="00550613">
        <w:t>Reset</w:t>
      </w:r>
    </w:p>
    <w:p w14:paraId="7DC933E7" w14:textId="77777777" w:rsidR="00550613" w:rsidRPr="00550613" w:rsidRDefault="00550613" w:rsidP="00550613">
      <w:pPr>
        <w:pStyle w:val="Heading4"/>
        <w:rPr>
          <w:b/>
          <w:bCs/>
        </w:rPr>
      </w:pPr>
      <w:r w:rsidRPr="00550613">
        <w:rPr>
          <w:rFonts w:ascii="Segoe UI Emoji" w:hAnsi="Segoe UI Emoji" w:cs="Segoe UI Emoji"/>
          <w:b/>
          <w:bCs/>
        </w:rPr>
        <w:t>✅</w:t>
      </w:r>
      <w:r w:rsidRPr="00550613">
        <w:rPr>
          <w:b/>
          <w:bCs/>
        </w:rPr>
        <w:t xml:space="preserve"> Simple Greeting Component</w:t>
      </w:r>
    </w:p>
    <w:p w14:paraId="2AD92E57" w14:textId="77777777" w:rsidR="00550613" w:rsidRPr="00550613" w:rsidRDefault="00550613" w:rsidP="00550613">
      <w:pPr>
        <w:pStyle w:val="Heading4"/>
        <w:numPr>
          <w:ilvl w:val="0"/>
          <w:numId w:val="261"/>
        </w:numPr>
      </w:pPr>
      <w:r w:rsidRPr="00550613">
        <w:t xml:space="preserve">Parent se name </w:t>
      </w:r>
      <w:proofErr w:type="spellStart"/>
      <w:r w:rsidRPr="00550613">
        <w:t>bhejo</w:t>
      </w:r>
      <w:proofErr w:type="spellEnd"/>
    </w:p>
    <w:p w14:paraId="68D3782D" w14:textId="77777777" w:rsidR="00550613" w:rsidRPr="00550613" w:rsidRDefault="00550613" w:rsidP="00550613">
      <w:pPr>
        <w:pStyle w:val="Heading4"/>
        <w:numPr>
          <w:ilvl w:val="0"/>
          <w:numId w:val="261"/>
        </w:numPr>
      </w:pPr>
      <w:r w:rsidRPr="00550613">
        <w:t xml:space="preserve">Child display </w:t>
      </w:r>
      <w:proofErr w:type="spellStart"/>
      <w:r w:rsidRPr="00550613">
        <w:t>kare</w:t>
      </w:r>
      <w:proofErr w:type="spellEnd"/>
    </w:p>
    <w:p w14:paraId="13B63582" w14:textId="77777777" w:rsidR="00550613" w:rsidRPr="00550613" w:rsidRDefault="00550613" w:rsidP="00550613">
      <w:pPr>
        <w:pStyle w:val="Heading4"/>
      </w:pPr>
      <w:r w:rsidRPr="00550613">
        <w:pict w14:anchorId="75C56A4A">
          <v:rect id="_x0000_i1148" style="width:0;height:1.5pt" o:hralign="center" o:hrstd="t" o:hr="t" fillcolor="#a0a0a0" stroked="f"/>
        </w:pict>
      </w:r>
    </w:p>
    <w:p w14:paraId="502F89ED" w14:textId="77777777" w:rsidR="00550613" w:rsidRPr="00550613" w:rsidRDefault="00550613" w:rsidP="00550613">
      <w:pPr>
        <w:pStyle w:val="Heading4"/>
        <w:rPr>
          <w:b/>
          <w:bCs/>
        </w:rPr>
      </w:pPr>
      <w:r w:rsidRPr="00550613">
        <w:rPr>
          <w:rFonts w:ascii="Segoe UI Emoji" w:hAnsi="Segoe UI Emoji" w:cs="Segoe UI Emoji"/>
          <w:b/>
          <w:bCs/>
        </w:rPr>
        <w:t>🧠</w:t>
      </w:r>
      <w:r w:rsidRPr="00550613">
        <w:rPr>
          <w:b/>
          <w:bCs/>
        </w:rPr>
        <w:t xml:space="preserve"> Developer Thinking (Important)</w:t>
      </w:r>
    </w:p>
    <w:p w14:paraId="4ACB30CC" w14:textId="77777777" w:rsidR="00550613" w:rsidRPr="00550613" w:rsidRDefault="00550613" w:rsidP="00550613">
      <w:pPr>
        <w:pStyle w:val="Heading4"/>
      </w:pPr>
      <w:r w:rsidRPr="00550613">
        <w:t xml:space="preserve">Har </w:t>
      </w:r>
      <w:proofErr w:type="spellStart"/>
      <w:r w:rsidRPr="00550613">
        <w:t>cheez</w:t>
      </w:r>
      <w:proofErr w:type="spellEnd"/>
      <w:r w:rsidRPr="00550613">
        <w:t xml:space="preserve"> pe </w:t>
      </w:r>
      <w:proofErr w:type="spellStart"/>
      <w:r w:rsidRPr="00550613">
        <w:t>socho</w:t>
      </w:r>
      <w:proofErr w:type="spellEnd"/>
      <w:r w:rsidRPr="00550613">
        <w:t>:</w:t>
      </w:r>
    </w:p>
    <w:p w14:paraId="701BEAEE" w14:textId="77777777" w:rsidR="00550613" w:rsidRPr="00550613" w:rsidRDefault="00550613" w:rsidP="00550613">
      <w:pPr>
        <w:pStyle w:val="Heading4"/>
        <w:numPr>
          <w:ilvl w:val="0"/>
          <w:numId w:val="262"/>
        </w:numPr>
      </w:pPr>
      <w:r w:rsidRPr="00550613">
        <w:t xml:space="preserve">Kya ye state </w:t>
      </w:r>
      <w:proofErr w:type="spellStart"/>
      <w:r w:rsidRPr="00550613">
        <w:t>hai</w:t>
      </w:r>
      <w:proofErr w:type="spellEnd"/>
      <w:r w:rsidRPr="00550613">
        <w:t>?</w:t>
      </w:r>
    </w:p>
    <w:p w14:paraId="7A10B115" w14:textId="77777777" w:rsidR="00550613" w:rsidRPr="00550613" w:rsidRDefault="00550613" w:rsidP="00550613">
      <w:pPr>
        <w:pStyle w:val="Heading4"/>
        <w:numPr>
          <w:ilvl w:val="0"/>
          <w:numId w:val="262"/>
        </w:numPr>
      </w:pPr>
      <w:r w:rsidRPr="00550613">
        <w:t xml:space="preserve">Kya ye static value </w:t>
      </w:r>
      <w:proofErr w:type="spellStart"/>
      <w:r w:rsidRPr="00550613">
        <w:t>hai</w:t>
      </w:r>
      <w:proofErr w:type="spellEnd"/>
      <w:r w:rsidRPr="00550613">
        <w:t>?</w:t>
      </w:r>
    </w:p>
    <w:p w14:paraId="6D665FF2" w14:textId="77777777" w:rsidR="00550613" w:rsidRPr="00550613" w:rsidRDefault="00550613" w:rsidP="00550613">
      <w:pPr>
        <w:pStyle w:val="Heading4"/>
        <w:numPr>
          <w:ilvl w:val="0"/>
          <w:numId w:val="262"/>
        </w:numPr>
      </w:pPr>
      <w:r w:rsidRPr="00550613">
        <w:t xml:space="preserve">Kya ye prop se aa </w:t>
      </w:r>
      <w:proofErr w:type="spellStart"/>
      <w:r w:rsidRPr="00550613">
        <w:t>raha</w:t>
      </w:r>
      <w:proofErr w:type="spellEnd"/>
      <w:r w:rsidRPr="00550613">
        <w:t xml:space="preserve"> </w:t>
      </w:r>
      <w:proofErr w:type="spellStart"/>
      <w:r w:rsidRPr="00550613">
        <w:t>hai</w:t>
      </w:r>
      <w:proofErr w:type="spellEnd"/>
      <w:r w:rsidRPr="00550613">
        <w:t>?</w:t>
      </w:r>
    </w:p>
    <w:p w14:paraId="0B7BC7B8" w14:textId="77777777" w:rsidR="00550613" w:rsidRPr="00550613" w:rsidRDefault="00550613" w:rsidP="00550613">
      <w:pPr>
        <w:pStyle w:val="Heading4"/>
      </w:pPr>
      <w:r w:rsidRPr="00550613">
        <w:pict w14:anchorId="318BA287">
          <v:rect id="_x0000_i1149" style="width:0;height:1.5pt" o:hralign="center" o:hrstd="t" o:hr="t" fillcolor="#a0a0a0" stroked="f"/>
        </w:pict>
      </w:r>
    </w:p>
    <w:p w14:paraId="26A99A9D" w14:textId="77777777" w:rsidR="00550613" w:rsidRPr="00550613" w:rsidRDefault="00550613" w:rsidP="00550613">
      <w:pPr>
        <w:pStyle w:val="Heading4"/>
        <w:rPr>
          <w:b/>
          <w:bCs/>
        </w:rPr>
      </w:pPr>
      <w:r w:rsidRPr="00550613">
        <w:rPr>
          <w:rFonts w:ascii="Segoe UI Emoji" w:hAnsi="Segoe UI Emoji" w:cs="Segoe UI Emoji"/>
          <w:b/>
          <w:bCs/>
        </w:rPr>
        <w:t>⏰</w:t>
      </w:r>
      <w:r w:rsidRPr="00550613">
        <w:rPr>
          <w:b/>
          <w:bCs/>
        </w:rPr>
        <w:t xml:space="preserve"> </w:t>
      </w:r>
      <w:proofErr w:type="spellStart"/>
      <w:r w:rsidRPr="00550613">
        <w:rPr>
          <w:b/>
          <w:bCs/>
        </w:rPr>
        <w:t>Aaj</w:t>
      </w:r>
      <w:proofErr w:type="spellEnd"/>
      <w:r w:rsidRPr="00550613">
        <w:rPr>
          <w:b/>
          <w:bCs/>
        </w:rPr>
        <w:t xml:space="preserve"> Ka Study Routine</w:t>
      </w:r>
    </w:p>
    <w:p w14:paraId="539D386C" w14:textId="77777777" w:rsidR="00550613" w:rsidRPr="00550613" w:rsidRDefault="00550613" w:rsidP="00550613">
      <w:pPr>
        <w:pStyle w:val="Heading4"/>
      </w:pPr>
      <w:r w:rsidRPr="00550613">
        <w:t>1 hour → Concepts</w:t>
      </w:r>
      <w:r w:rsidRPr="00550613">
        <w:br/>
        <w:t>2 hours → Build</w:t>
      </w:r>
      <w:r w:rsidRPr="00550613">
        <w:br/>
        <w:t>30 min → Debug</w:t>
      </w:r>
      <w:r w:rsidRPr="00550613">
        <w:br/>
        <w:t>Push to GitHub</w:t>
      </w:r>
    </w:p>
    <w:p w14:paraId="518A7AB3" w14:textId="77777777" w:rsidR="00550613" w:rsidRPr="00550613" w:rsidRDefault="00550613" w:rsidP="00550613">
      <w:pPr>
        <w:pStyle w:val="Heading4"/>
      </w:pPr>
      <w:r w:rsidRPr="00550613">
        <w:pict w14:anchorId="54E6EDFB">
          <v:rect id="_x0000_i1150" style="width:0;height:1.5pt" o:hralign="center" o:hrstd="t" o:hr="t" fillcolor="#a0a0a0" stroked="f"/>
        </w:pict>
      </w:r>
    </w:p>
    <w:p w14:paraId="4891FB58" w14:textId="77777777" w:rsidR="00550613" w:rsidRPr="00550613" w:rsidRDefault="00550613" w:rsidP="00550613">
      <w:pPr>
        <w:pStyle w:val="Heading4"/>
        <w:rPr>
          <w:b/>
          <w:bCs/>
        </w:rPr>
      </w:pPr>
      <w:r w:rsidRPr="00550613">
        <w:rPr>
          <w:rFonts w:ascii="Segoe UI Emoji" w:hAnsi="Segoe UI Emoji" w:cs="Segoe UI Emoji"/>
          <w:b/>
          <w:bCs/>
        </w:rPr>
        <w:t>📚</w:t>
      </w:r>
      <w:r w:rsidRPr="00550613">
        <w:rPr>
          <w:b/>
          <w:bCs/>
        </w:rPr>
        <w:t xml:space="preserve"> Best Updated Resources (2026 Ready)</w:t>
      </w:r>
    </w:p>
    <w:p w14:paraId="23644267" w14:textId="77777777" w:rsidR="00550613" w:rsidRPr="00550613" w:rsidRDefault="00550613" w:rsidP="00550613">
      <w:pPr>
        <w:pStyle w:val="Heading4"/>
      </w:pPr>
      <w:r w:rsidRPr="00550613">
        <w:t xml:space="preserve">Main </w:t>
      </w:r>
      <w:proofErr w:type="spellStart"/>
      <w:r w:rsidRPr="00550613">
        <w:t>tumhe</w:t>
      </w:r>
      <w:proofErr w:type="spellEnd"/>
      <w:r w:rsidRPr="00550613">
        <w:t xml:space="preserve"> outdated tutorials </w:t>
      </w:r>
      <w:proofErr w:type="spellStart"/>
      <w:r w:rsidRPr="00550613">
        <w:t>nahi</w:t>
      </w:r>
      <w:proofErr w:type="spellEnd"/>
      <w:r w:rsidRPr="00550613">
        <w:t xml:space="preserve"> </w:t>
      </w:r>
      <w:proofErr w:type="spellStart"/>
      <w:r w:rsidRPr="00550613">
        <w:t>dunga</w:t>
      </w:r>
      <w:proofErr w:type="spellEnd"/>
      <w:r w:rsidRPr="00550613">
        <w:t>.</w:t>
      </w:r>
    </w:p>
    <w:p w14:paraId="58541E51" w14:textId="77777777" w:rsidR="00550613" w:rsidRPr="00550613" w:rsidRDefault="00550613" w:rsidP="00550613">
      <w:pPr>
        <w:pStyle w:val="Heading4"/>
      </w:pPr>
      <w:r w:rsidRPr="00550613">
        <w:pict w14:anchorId="3A44A753">
          <v:rect id="_x0000_i1151" style="width:0;height:1.5pt" o:hralign="center" o:hrstd="t" o:hr="t" fillcolor="#a0a0a0" stroked="f"/>
        </w:pict>
      </w:r>
    </w:p>
    <w:p w14:paraId="2E1BEC68" w14:textId="77777777" w:rsidR="00550613" w:rsidRPr="00550613" w:rsidRDefault="00550613" w:rsidP="00550613">
      <w:pPr>
        <w:pStyle w:val="Heading4"/>
        <w:rPr>
          <w:b/>
          <w:bCs/>
        </w:rPr>
      </w:pPr>
      <w:r w:rsidRPr="00550613">
        <w:rPr>
          <w:rFonts w:ascii="Segoe UI Emoji" w:hAnsi="Segoe UI Emoji" w:cs="Segoe UI Emoji"/>
          <w:b/>
          <w:bCs/>
        </w:rPr>
        <w:t>🥇</w:t>
      </w:r>
      <w:r w:rsidRPr="00550613">
        <w:rPr>
          <w:b/>
          <w:bCs/>
        </w:rPr>
        <w:t xml:space="preserve"> 1. Official React Docs (Sabse Best)</w:t>
      </w:r>
    </w:p>
    <w:p w14:paraId="0049299A" w14:textId="77777777" w:rsidR="00550613" w:rsidRPr="00550613" w:rsidRDefault="00550613" w:rsidP="00550613">
      <w:pPr>
        <w:pStyle w:val="Heading4"/>
      </w:pPr>
      <w:r w:rsidRPr="00550613">
        <w:rPr>
          <w:rFonts w:ascii="Segoe UI Emoji" w:hAnsi="Segoe UI Emoji" w:cs="Segoe UI Emoji"/>
        </w:rPr>
        <w:t>👉</w:t>
      </w:r>
      <w:r w:rsidRPr="00550613">
        <w:t xml:space="preserve"> </w:t>
      </w:r>
      <w:hyperlink r:id="rId8" w:history="1">
        <w:r w:rsidRPr="00550613">
          <w:rPr>
            <w:rStyle w:val="Hyperlink"/>
          </w:rPr>
          <w:t>https://react.dev</w:t>
        </w:r>
      </w:hyperlink>
    </w:p>
    <w:p w14:paraId="11CDA7EE" w14:textId="77777777" w:rsidR="00550613" w:rsidRPr="00550613" w:rsidRDefault="00550613" w:rsidP="00550613">
      <w:pPr>
        <w:pStyle w:val="Heading4"/>
      </w:pPr>
      <w:r w:rsidRPr="00550613">
        <w:t xml:space="preserve">Ye </w:t>
      </w:r>
      <w:proofErr w:type="spellStart"/>
      <w:r w:rsidRPr="00550613">
        <w:t>sabse</w:t>
      </w:r>
      <w:proofErr w:type="spellEnd"/>
      <w:r w:rsidRPr="00550613">
        <w:t xml:space="preserve"> updated aur official </w:t>
      </w:r>
      <w:proofErr w:type="spellStart"/>
      <w:r w:rsidRPr="00550613">
        <w:t>hai</w:t>
      </w:r>
      <w:proofErr w:type="spellEnd"/>
      <w:r w:rsidRPr="00550613">
        <w:t>.</w:t>
      </w:r>
    </w:p>
    <w:p w14:paraId="19B004AB" w14:textId="77777777" w:rsidR="00550613" w:rsidRPr="00550613" w:rsidRDefault="00550613" w:rsidP="00550613">
      <w:pPr>
        <w:pStyle w:val="Heading4"/>
      </w:pPr>
      <w:r w:rsidRPr="00550613">
        <w:t>Start here:</w:t>
      </w:r>
    </w:p>
    <w:p w14:paraId="10AFE69A" w14:textId="77777777" w:rsidR="00550613" w:rsidRPr="00550613" w:rsidRDefault="00550613" w:rsidP="00550613">
      <w:pPr>
        <w:pStyle w:val="Heading4"/>
        <w:numPr>
          <w:ilvl w:val="0"/>
          <w:numId w:val="263"/>
        </w:numPr>
      </w:pPr>
      <w:r w:rsidRPr="00550613">
        <w:t>Quick Start</w:t>
      </w:r>
    </w:p>
    <w:p w14:paraId="472E5CBF" w14:textId="77777777" w:rsidR="00550613" w:rsidRPr="00550613" w:rsidRDefault="00550613" w:rsidP="00550613">
      <w:pPr>
        <w:pStyle w:val="Heading4"/>
        <w:numPr>
          <w:ilvl w:val="0"/>
          <w:numId w:val="263"/>
        </w:numPr>
      </w:pPr>
      <w:proofErr w:type="spellStart"/>
      <w:r w:rsidRPr="00550613">
        <w:lastRenderedPageBreak/>
        <w:t>useState</w:t>
      </w:r>
      <w:proofErr w:type="spellEnd"/>
    </w:p>
    <w:p w14:paraId="58A8DD43" w14:textId="77777777" w:rsidR="00550613" w:rsidRPr="00550613" w:rsidRDefault="00550613" w:rsidP="00550613">
      <w:pPr>
        <w:pStyle w:val="Heading4"/>
        <w:numPr>
          <w:ilvl w:val="0"/>
          <w:numId w:val="263"/>
        </w:numPr>
      </w:pPr>
      <w:r w:rsidRPr="00550613">
        <w:t>Passing Props</w:t>
      </w:r>
    </w:p>
    <w:p w14:paraId="613D4980" w14:textId="77777777" w:rsidR="00550613" w:rsidRPr="00550613" w:rsidRDefault="00550613" w:rsidP="00550613">
      <w:pPr>
        <w:pStyle w:val="Heading4"/>
        <w:numPr>
          <w:ilvl w:val="0"/>
          <w:numId w:val="263"/>
        </w:numPr>
      </w:pPr>
      <w:r w:rsidRPr="00550613">
        <w:t>Conditional Rendering</w:t>
      </w:r>
    </w:p>
    <w:p w14:paraId="07399E80" w14:textId="77777777" w:rsidR="00550613" w:rsidRPr="00550613" w:rsidRDefault="00550613" w:rsidP="00550613">
      <w:pPr>
        <w:pStyle w:val="Heading4"/>
      </w:pPr>
      <w:r w:rsidRPr="00550613">
        <w:pict w14:anchorId="76D3FFA1">
          <v:rect id="_x0000_i1152" style="width:0;height:1.5pt" o:hralign="center" o:hrstd="t" o:hr="t" fillcolor="#a0a0a0" stroked="f"/>
        </w:pict>
      </w:r>
    </w:p>
    <w:p w14:paraId="488256A9" w14:textId="77777777" w:rsidR="00550613" w:rsidRPr="00550613" w:rsidRDefault="00550613" w:rsidP="00550613">
      <w:pPr>
        <w:pStyle w:val="Heading4"/>
        <w:rPr>
          <w:b/>
          <w:bCs/>
        </w:rPr>
      </w:pPr>
      <w:r w:rsidRPr="00550613">
        <w:rPr>
          <w:rFonts w:ascii="Segoe UI Emoji" w:hAnsi="Segoe UI Emoji" w:cs="Segoe UI Emoji"/>
          <w:b/>
          <w:bCs/>
        </w:rPr>
        <w:t>🥈</w:t>
      </w:r>
      <w:r w:rsidRPr="00550613">
        <w:rPr>
          <w:b/>
          <w:bCs/>
        </w:rPr>
        <w:t xml:space="preserve"> 2. YouTube (Updated &amp; Good)</w:t>
      </w:r>
    </w:p>
    <w:p w14:paraId="4B437A25" w14:textId="77777777" w:rsidR="00550613" w:rsidRPr="00550613" w:rsidRDefault="00550613" w:rsidP="00550613">
      <w:pPr>
        <w:pStyle w:val="Heading4"/>
      </w:pPr>
      <w:r w:rsidRPr="00550613">
        <w:t>Search:</w:t>
      </w:r>
    </w:p>
    <w:p w14:paraId="76B1B4BB" w14:textId="77777777" w:rsidR="00550613" w:rsidRPr="00550613" w:rsidRDefault="00550613" w:rsidP="00550613">
      <w:pPr>
        <w:pStyle w:val="Heading4"/>
      </w:pPr>
      <w:r w:rsidRPr="00550613">
        <w:t>“React 18 tutorial 2026”</w:t>
      </w:r>
    </w:p>
    <w:p w14:paraId="1A6F5B3A" w14:textId="77777777" w:rsidR="00550613" w:rsidRPr="00550613" w:rsidRDefault="00550613" w:rsidP="00550613">
      <w:pPr>
        <w:pStyle w:val="Heading4"/>
      </w:pPr>
      <w:r w:rsidRPr="00550613">
        <w:t>Good creators:</w:t>
      </w:r>
    </w:p>
    <w:p w14:paraId="3D0B8C1F" w14:textId="77777777" w:rsidR="00550613" w:rsidRPr="00550613" w:rsidRDefault="00550613" w:rsidP="00550613">
      <w:pPr>
        <w:pStyle w:val="Heading4"/>
        <w:numPr>
          <w:ilvl w:val="0"/>
          <w:numId w:val="264"/>
        </w:numPr>
      </w:pPr>
      <w:r w:rsidRPr="00550613">
        <w:t>Net Ninja</w:t>
      </w:r>
    </w:p>
    <w:p w14:paraId="7F0B691C" w14:textId="77777777" w:rsidR="00550613" w:rsidRPr="00550613" w:rsidRDefault="00550613" w:rsidP="00550613">
      <w:pPr>
        <w:pStyle w:val="Heading4"/>
        <w:numPr>
          <w:ilvl w:val="0"/>
          <w:numId w:val="264"/>
        </w:numPr>
      </w:pPr>
      <w:r w:rsidRPr="00550613">
        <w:t>Web Dev Simplified</w:t>
      </w:r>
    </w:p>
    <w:p w14:paraId="73CC4DEE" w14:textId="77777777" w:rsidR="00550613" w:rsidRPr="00550613" w:rsidRDefault="00550613" w:rsidP="00550613">
      <w:pPr>
        <w:pStyle w:val="Heading4"/>
        <w:numPr>
          <w:ilvl w:val="0"/>
          <w:numId w:val="264"/>
        </w:numPr>
      </w:pPr>
      <w:r w:rsidRPr="00550613">
        <w:t>Hitesh Choudhary (Hindi)</w:t>
      </w:r>
    </w:p>
    <w:p w14:paraId="7FD69FEA" w14:textId="77777777" w:rsidR="00550613" w:rsidRPr="00550613" w:rsidRDefault="00550613" w:rsidP="00550613">
      <w:pPr>
        <w:pStyle w:val="Heading4"/>
        <w:numPr>
          <w:ilvl w:val="0"/>
          <w:numId w:val="264"/>
        </w:numPr>
      </w:pPr>
      <w:proofErr w:type="spellStart"/>
      <w:r w:rsidRPr="00550613">
        <w:t>Codevolution</w:t>
      </w:r>
      <w:proofErr w:type="spellEnd"/>
    </w:p>
    <w:p w14:paraId="67C1C8F8" w14:textId="77777777" w:rsidR="00550613" w:rsidRPr="00550613" w:rsidRDefault="00550613" w:rsidP="00550613">
      <w:pPr>
        <w:pStyle w:val="Heading4"/>
      </w:pPr>
      <w:r w:rsidRPr="00550613">
        <w:t xml:space="preserve">⚠️ But </w:t>
      </w:r>
      <w:proofErr w:type="spellStart"/>
      <w:r w:rsidRPr="00550613">
        <w:t>sirf</w:t>
      </w:r>
      <w:proofErr w:type="spellEnd"/>
      <w:r w:rsidRPr="00550613">
        <w:t xml:space="preserve"> </w:t>
      </w:r>
      <w:proofErr w:type="spellStart"/>
      <w:r w:rsidRPr="00550613">
        <w:t>dekhna</w:t>
      </w:r>
      <w:proofErr w:type="spellEnd"/>
      <w:r w:rsidRPr="00550613">
        <w:t xml:space="preserve"> </w:t>
      </w:r>
      <w:proofErr w:type="spellStart"/>
      <w:r w:rsidRPr="00550613">
        <w:t>nahi</w:t>
      </w:r>
      <w:proofErr w:type="spellEnd"/>
      <w:r w:rsidRPr="00550613">
        <w:t xml:space="preserve">, </w:t>
      </w:r>
      <w:proofErr w:type="spellStart"/>
      <w:r w:rsidRPr="00550613">
        <w:t>saath</w:t>
      </w:r>
      <w:proofErr w:type="spellEnd"/>
      <w:r w:rsidRPr="00550613">
        <w:t xml:space="preserve"> me code </w:t>
      </w:r>
      <w:proofErr w:type="spellStart"/>
      <w:r w:rsidRPr="00550613">
        <w:t>karna</w:t>
      </w:r>
      <w:proofErr w:type="spellEnd"/>
      <w:r w:rsidRPr="00550613">
        <w:t>.</w:t>
      </w:r>
    </w:p>
    <w:p w14:paraId="1047C0C4" w14:textId="77777777" w:rsidR="00550613" w:rsidRPr="00550613" w:rsidRDefault="00550613" w:rsidP="00550613">
      <w:pPr>
        <w:pStyle w:val="Heading4"/>
      </w:pPr>
      <w:r w:rsidRPr="00550613">
        <w:pict w14:anchorId="3E02B395">
          <v:rect id="_x0000_i1153" style="width:0;height:1.5pt" o:hralign="center" o:hrstd="t" o:hr="t" fillcolor="#a0a0a0" stroked="f"/>
        </w:pict>
      </w:r>
    </w:p>
    <w:p w14:paraId="2BBADD8C" w14:textId="77777777" w:rsidR="00550613" w:rsidRPr="00550613" w:rsidRDefault="00550613" w:rsidP="00550613">
      <w:pPr>
        <w:pStyle w:val="Heading4"/>
        <w:rPr>
          <w:b/>
          <w:bCs/>
        </w:rPr>
      </w:pPr>
      <w:r w:rsidRPr="00550613">
        <w:rPr>
          <w:rFonts w:ascii="Segoe UI Emoji" w:hAnsi="Segoe UI Emoji" w:cs="Segoe UI Emoji"/>
          <w:b/>
          <w:bCs/>
        </w:rPr>
        <w:t>🥉</w:t>
      </w:r>
      <w:r w:rsidRPr="00550613">
        <w:rPr>
          <w:b/>
          <w:bCs/>
        </w:rPr>
        <w:t xml:space="preserve"> 3. Practice Website</w:t>
      </w:r>
    </w:p>
    <w:p w14:paraId="3AD1FC22" w14:textId="77777777" w:rsidR="00550613" w:rsidRPr="00550613" w:rsidRDefault="00550613" w:rsidP="00550613">
      <w:pPr>
        <w:pStyle w:val="Heading4"/>
      </w:pPr>
      <w:r w:rsidRPr="00550613">
        <w:rPr>
          <w:rFonts w:ascii="Segoe UI Emoji" w:hAnsi="Segoe UI Emoji" w:cs="Segoe UI Emoji"/>
        </w:rPr>
        <w:t>👉</w:t>
      </w:r>
      <w:r w:rsidRPr="00550613">
        <w:t xml:space="preserve"> </w:t>
      </w:r>
      <w:hyperlink r:id="rId9" w:history="1">
        <w:r w:rsidRPr="00550613">
          <w:rPr>
            <w:rStyle w:val="Hyperlink"/>
          </w:rPr>
          <w:t>https://frontendmentor.io</w:t>
        </w:r>
      </w:hyperlink>
      <w:r w:rsidRPr="00550613">
        <w:br/>
      </w:r>
      <w:r w:rsidRPr="00550613">
        <w:rPr>
          <w:rFonts w:ascii="Segoe UI Emoji" w:hAnsi="Segoe UI Emoji" w:cs="Segoe UI Emoji"/>
        </w:rPr>
        <w:t>👉</w:t>
      </w:r>
      <w:r w:rsidRPr="00550613">
        <w:t xml:space="preserve"> </w:t>
      </w:r>
      <w:hyperlink r:id="rId10" w:history="1">
        <w:r w:rsidRPr="00550613">
          <w:rPr>
            <w:rStyle w:val="Hyperlink"/>
          </w:rPr>
          <w:t>https://devchallenges.io</w:t>
        </w:r>
      </w:hyperlink>
    </w:p>
    <w:p w14:paraId="24C267A4" w14:textId="77777777" w:rsidR="00550613" w:rsidRPr="00550613" w:rsidRDefault="00550613" w:rsidP="00550613">
      <w:pPr>
        <w:pStyle w:val="Heading4"/>
      </w:pPr>
      <w:r w:rsidRPr="00550613">
        <w:t xml:space="preserve">Mini UI challenges </w:t>
      </w:r>
      <w:proofErr w:type="spellStart"/>
      <w:r w:rsidRPr="00550613">
        <w:t>ke</w:t>
      </w:r>
      <w:proofErr w:type="spellEnd"/>
      <w:r w:rsidRPr="00550613">
        <w:t xml:space="preserve"> </w:t>
      </w:r>
      <w:proofErr w:type="spellStart"/>
      <w:r w:rsidRPr="00550613">
        <w:t>liye</w:t>
      </w:r>
      <w:proofErr w:type="spellEnd"/>
      <w:r w:rsidRPr="00550613">
        <w:t xml:space="preserve"> best.</w:t>
      </w:r>
    </w:p>
    <w:p w14:paraId="510EB666" w14:textId="77777777" w:rsidR="00550613" w:rsidRPr="00550613" w:rsidRDefault="00550613" w:rsidP="00550613">
      <w:pPr>
        <w:pStyle w:val="Heading4"/>
      </w:pPr>
      <w:r w:rsidRPr="00550613">
        <w:pict w14:anchorId="08B02AC8">
          <v:rect id="_x0000_i1154" style="width:0;height:1.5pt" o:hralign="center" o:hrstd="t" o:hr="t" fillcolor="#a0a0a0" stroked="f"/>
        </w:pict>
      </w:r>
    </w:p>
    <w:p w14:paraId="3C784D42" w14:textId="77777777" w:rsidR="00550613" w:rsidRPr="00550613" w:rsidRDefault="00550613" w:rsidP="00550613">
      <w:pPr>
        <w:pStyle w:val="Heading4"/>
        <w:rPr>
          <w:b/>
          <w:bCs/>
        </w:rPr>
      </w:pPr>
      <w:r w:rsidRPr="00550613">
        <w:rPr>
          <w:rFonts w:ascii="Segoe UI Emoji" w:hAnsi="Segoe UI Emoji" w:cs="Segoe UI Emoji"/>
          <w:b/>
          <w:bCs/>
        </w:rPr>
        <w:t>🚫</w:t>
      </w:r>
      <w:r w:rsidRPr="00550613">
        <w:rPr>
          <w:b/>
          <w:bCs/>
        </w:rPr>
        <w:t xml:space="preserve"> Day 1 Me Ye </w:t>
      </w:r>
      <w:proofErr w:type="spellStart"/>
      <w:r w:rsidRPr="00550613">
        <w:rPr>
          <w:b/>
          <w:bCs/>
        </w:rPr>
        <w:t>Galti</w:t>
      </w:r>
      <w:proofErr w:type="spellEnd"/>
      <w:r w:rsidRPr="00550613">
        <w:rPr>
          <w:b/>
          <w:bCs/>
        </w:rPr>
        <w:t xml:space="preserve"> Mat Karna</w:t>
      </w:r>
    </w:p>
    <w:p w14:paraId="6E38AD86" w14:textId="77777777" w:rsidR="00550613" w:rsidRPr="00550613" w:rsidRDefault="00550613" w:rsidP="00550613">
      <w:pPr>
        <w:pStyle w:val="Heading4"/>
      </w:pPr>
      <w:r w:rsidRPr="00550613">
        <w:rPr>
          <w:rFonts w:ascii="Segoe UI Emoji" w:hAnsi="Segoe UI Emoji" w:cs="Segoe UI Emoji"/>
        </w:rPr>
        <w:t>❌</w:t>
      </w:r>
      <w:r w:rsidRPr="00550613">
        <w:t xml:space="preserve"> Redux </w:t>
      </w:r>
      <w:proofErr w:type="spellStart"/>
      <w:r w:rsidRPr="00550613">
        <w:t>dekhna</w:t>
      </w:r>
      <w:proofErr w:type="spellEnd"/>
      <w:r w:rsidRPr="00550613">
        <w:br/>
      </w:r>
      <w:r w:rsidRPr="00550613">
        <w:rPr>
          <w:rFonts w:ascii="Segoe UI Emoji" w:hAnsi="Segoe UI Emoji" w:cs="Segoe UI Emoji"/>
        </w:rPr>
        <w:t>❌</w:t>
      </w:r>
      <w:r w:rsidRPr="00550613">
        <w:t xml:space="preserve"> Context API me </w:t>
      </w:r>
      <w:proofErr w:type="spellStart"/>
      <w:r w:rsidRPr="00550613">
        <w:t>ghusna</w:t>
      </w:r>
      <w:proofErr w:type="spellEnd"/>
      <w:r w:rsidRPr="00550613">
        <w:br/>
      </w:r>
      <w:r w:rsidRPr="00550613">
        <w:rPr>
          <w:rFonts w:ascii="Segoe UI Emoji" w:hAnsi="Segoe UI Emoji" w:cs="Segoe UI Emoji"/>
        </w:rPr>
        <w:t>❌</w:t>
      </w:r>
      <w:r w:rsidRPr="00550613">
        <w:t xml:space="preserve"> Backend start </w:t>
      </w:r>
      <w:proofErr w:type="spellStart"/>
      <w:r w:rsidRPr="00550613">
        <w:t>karna</w:t>
      </w:r>
      <w:proofErr w:type="spellEnd"/>
      <w:r w:rsidRPr="00550613">
        <w:br/>
      </w:r>
      <w:r w:rsidRPr="00550613">
        <w:rPr>
          <w:rFonts w:ascii="Segoe UI Emoji" w:hAnsi="Segoe UI Emoji" w:cs="Segoe UI Emoji"/>
        </w:rPr>
        <w:t>❌</w:t>
      </w:r>
      <w:r w:rsidRPr="00550613">
        <w:t xml:space="preserve"> </w:t>
      </w:r>
      <w:proofErr w:type="gramStart"/>
      <w:r w:rsidRPr="00550613">
        <w:t>5 hour</w:t>
      </w:r>
      <w:proofErr w:type="gramEnd"/>
      <w:r w:rsidRPr="00550613">
        <w:t xml:space="preserve"> tutorial binge</w:t>
      </w:r>
    </w:p>
    <w:p w14:paraId="0F65D1A3" w14:textId="77777777" w:rsidR="00550613" w:rsidRPr="00550613" w:rsidRDefault="00550613" w:rsidP="00550613">
      <w:pPr>
        <w:pStyle w:val="Heading4"/>
      </w:pPr>
      <w:r w:rsidRPr="00550613">
        <w:pict w14:anchorId="6965F15A">
          <v:rect id="_x0000_i1155" style="width:0;height:1.5pt" o:hralign="center" o:hrstd="t" o:hr="t" fillcolor="#a0a0a0" stroked="f"/>
        </w:pict>
      </w:r>
    </w:p>
    <w:p w14:paraId="502819AE" w14:textId="77777777" w:rsidR="00550613" w:rsidRPr="00550613" w:rsidRDefault="00550613" w:rsidP="00550613">
      <w:pPr>
        <w:pStyle w:val="Heading4"/>
        <w:rPr>
          <w:b/>
          <w:bCs/>
        </w:rPr>
      </w:pPr>
      <w:r w:rsidRPr="00550613">
        <w:rPr>
          <w:rFonts w:ascii="Segoe UI Emoji" w:hAnsi="Segoe UI Emoji" w:cs="Segoe UI Emoji"/>
          <w:b/>
          <w:bCs/>
        </w:rPr>
        <w:t>🏁</w:t>
      </w:r>
      <w:r w:rsidRPr="00550613">
        <w:rPr>
          <w:b/>
          <w:bCs/>
        </w:rPr>
        <w:t xml:space="preserve"> Day 1 End Me </w:t>
      </w:r>
      <w:proofErr w:type="spellStart"/>
      <w:r w:rsidRPr="00550613">
        <w:rPr>
          <w:b/>
          <w:bCs/>
        </w:rPr>
        <w:t>Tumhe</w:t>
      </w:r>
      <w:proofErr w:type="spellEnd"/>
      <w:r w:rsidRPr="00550613">
        <w:rPr>
          <w:b/>
          <w:bCs/>
        </w:rPr>
        <w:t xml:space="preserve"> Kya Aana </w:t>
      </w:r>
      <w:proofErr w:type="spellStart"/>
      <w:r w:rsidRPr="00550613">
        <w:rPr>
          <w:b/>
          <w:bCs/>
        </w:rPr>
        <w:t>Chahiye</w:t>
      </w:r>
      <w:proofErr w:type="spellEnd"/>
      <w:r w:rsidRPr="00550613">
        <w:rPr>
          <w:b/>
          <w:bCs/>
        </w:rPr>
        <w:t>?</w:t>
      </w:r>
    </w:p>
    <w:p w14:paraId="2D6DFC48" w14:textId="77777777" w:rsidR="00550613" w:rsidRPr="00550613" w:rsidRDefault="00550613" w:rsidP="00550613">
      <w:pPr>
        <w:pStyle w:val="Heading4"/>
      </w:pPr>
      <w:r w:rsidRPr="00550613">
        <w:rPr>
          <w:rFonts w:ascii="Segoe UI Symbol" w:hAnsi="Segoe UI Symbol" w:cs="Segoe UI Symbol"/>
        </w:rPr>
        <w:lastRenderedPageBreak/>
        <w:t>✔</w:t>
      </w:r>
      <w:r w:rsidRPr="00550613">
        <w:t xml:space="preserve"> Component banana</w:t>
      </w:r>
      <w:r w:rsidRPr="00550613">
        <w:br/>
      </w:r>
      <w:r w:rsidRPr="00550613">
        <w:rPr>
          <w:rFonts w:ascii="Segoe UI Symbol" w:hAnsi="Segoe UI Symbol" w:cs="Segoe UI Symbol"/>
        </w:rPr>
        <w:t>✔</w:t>
      </w:r>
      <w:r w:rsidRPr="00550613">
        <w:t xml:space="preserve"> </w:t>
      </w:r>
      <w:proofErr w:type="spellStart"/>
      <w:r w:rsidRPr="00550613">
        <w:t>useState</w:t>
      </w:r>
      <w:proofErr w:type="spellEnd"/>
      <w:r w:rsidRPr="00550613">
        <w:t xml:space="preserve"> use </w:t>
      </w:r>
      <w:proofErr w:type="spellStart"/>
      <w:r w:rsidRPr="00550613">
        <w:t>karna</w:t>
      </w:r>
      <w:proofErr w:type="spellEnd"/>
      <w:r w:rsidRPr="00550613">
        <w:br/>
      </w:r>
      <w:r w:rsidRPr="00550613">
        <w:rPr>
          <w:rFonts w:ascii="Segoe UI Symbol" w:hAnsi="Segoe UI Symbol" w:cs="Segoe UI Symbol"/>
        </w:rPr>
        <w:t>✔</w:t>
      </w:r>
      <w:r w:rsidRPr="00550613">
        <w:t xml:space="preserve"> Props pass </w:t>
      </w:r>
      <w:proofErr w:type="spellStart"/>
      <w:r w:rsidRPr="00550613">
        <w:t>karna</w:t>
      </w:r>
      <w:proofErr w:type="spellEnd"/>
      <w:r w:rsidRPr="00550613">
        <w:br/>
      </w:r>
      <w:r w:rsidRPr="00550613">
        <w:rPr>
          <w:rFonts w:ascii="Segoe UI Symbol" w:hAnsi="Segoe UI Symbol" w:cs="Segoe UI Symbol"/>
        </w:rPr>
        <w:t>✔</w:t>
      </w:r>
      <w:r w:rsidRPr="00550613">
        <w:t xml:space="preserve"> Event handle </w:t>
      </w:r>
      <w:proofErr w:type="spellStart"/>
      <w:r w:rsidRPr="00550613">
        <w:t>karna</w:t>
      </w:r>
      <w:proofErr w:type="spellEnd"/>
    </w:p>
    <w:p w14:paraId="6F74285A" w14:textId="77777777" w:rsidR="00550613" w:rsidRPr="00550613" w:rsidRDefault="00550613" w:rsidP="00550613">
      <w:pPr>
        <w:pStyle w:val="Heading4"/>
      </w:pPr>
      <w:r w:rsidRPr="00550613">
        <w:t xml:space="preserve">Agar ye aa </w:t>
      </w:r>
      <w:proofErr w:type="spellStart"/>
      <w:r w:rsidRPr="00550613">
        <w:t>gaya</w:t>
      </w:r>
      <w:proofErr w:type="spellEnd"/>
      <w:r w:rsidRPr="00550613">
        <w:t xml:space="preserve"> → Day 1 successful </w:t>
      </w:r>
      <w:r w:rsidRPr="00550613">
        <w:rPr>
          <w:rFonts w:ascii="Segoe UI Emoji" w:hAnsi="Segoe UI Emoji" w:cs="Segoe UI Emoji"/>
        </w:rPr>
        <w:t>💪</w:t>
      </w:r>
    </w:p>
    <w:p w14:paraId="563CE880" w14:textId="77777777" w:rsidR="00550613" w:rsidRPr="00550613" w:rsidRDefault="00550613" w:rsidP="00550613">
      <w:pPr>
        <w:pStyle w:val="Heading4"/>
      </w:pPr>
      <w:r w:rsidRPr="00550613">
        <w:pict w14:anchorId="06E8FA77">
          <v:rect id="_x0000_i1156" style="width:0;height:1.5pt" o:hralign="center" o:hrstd="t" o:hr="t" fillcolor="#a0a0a0" stroked="f"/>
        </w:pict>
      </w:r>
    </w:p>
    <w:p w14:paraId="79B04E3D" w14:textId="77777777" w:rsidR="00550613" w:rsidRPr="00550613" w:rsidRDefault="00550613" w:rsidP="00550613">
      <w:pPr>
        <w:pStyle w:val="Heading4"/>
        <w:rPr>
          <w:b/>
          <w:bCs/>
        </w:rPr>
      </w:pPr>
      <w:r w:rsidRPr="00550613">
        <w:rPr>
          <w:rFonts w:ascii="Segoe UI Emoji" w:hAnsi="Segoe UI Emoji" w:cs="Segoe UI Emoji"/>
          <w:b/>
          <w:bCs/>
        </w:rPr>
        <w:t>🎯</w:t>
      </w:r>
      <w:r w:rsidRPr="00550613">
        <w:rPr>
          <w:b/>
          <w:bCs/>
        </w:rPr>
        <w:t xml:space="preserve"> Homework</w:t>
      </w:r>
    </w:p>
    <w:p w14:paraId="7BB66EE5" w14:textId="77777777" w:rsidR="00550613" w:rsidRPr="00550613" w:rsidRDefault="00550613" w:rsidP="00550613">
      <w:pPr>
        <w:pStyle w:val="Heading4"/>
      </w:pPr>
      <w:r w:rsidRPr="00550613">
        <w:t xml:space="preserve">Bana </w:t>
      </w:r>
      <w:proofErr w:type="spellStart"/>
      <w:r w:rsidRPr="00550613">
        <w:t>ke</w:t>
      </w:r>
      <w:proofErr w:type="spellEnd"/>
      <w:r w:rsidRPr="00550613">
        <w:t xml:space="preserve"> </w:t>
      </w:r>
      <w:proofErr w:type="spellStart"/>
      <w:r w:rsidRPr="00550613">
        <w:t>dikhao</w:t>
      </w:r>
      <w:proofErr w:type="spellEnd"/>
      <w:r w:rsidRPr="00550613">
        <w:t>:</w:t>
      </w:r>
    </w:p>
    <w:p w14:paraId="20C94765" w14:textId="77777777" w:rsidR="00550613" w:rsidRPr="00550613" w:rsidRDefault="00550613" w:rsidP="00550613">
      <w:pPr>
        <w:pStyle w:val="Heading4"/>
        <w:numPr>
          <w:ilvl w:val="0"/>
          <w:numId w:val="265"/>
        </w:numPr>
      </w:pPr>
      <w:r w:rsidRPr="00550613">
        <w:t>Counter App</w:t>
      </w:r>
    </w:p>
    <w:p w14:paraId="64C4BF70" w14:textId="77777777" w:rsidR="00550613" w:rsidRPr="00550613" w:rsidRDefault="00550613" w:rsidP="00550613">
      <w:pPr>
        <w:pStyle w:val="Heading4"/>
        <w:numPr>
          <w:ilvl w:val="0"/>
          <w:numId w:val="265"/>
        </w:numPr>
      </w:pPr>
      <w:r w:rsidRPr="00550613">
        <w:t>Greeting component</w:t>
      </w:r>
    </w:p>
    <w:p w14:paraId="6AF10C0B" w14:textId="77777777" w:rsidR="00550613" w:rsidRPr="00550613" w:rsidRDefault="00550613" w:rsidP="00550613">
      <w:pPr>
        <w:pStyle w:val="Heading4"/>
        <w:numPr>
          <w:ilvl w:val="0"/>
          <w:numId w:val="265"/>
        </w:numPr>
      </w:pPr>
      <w:r w:rsidRPr="00550613">
        <w:t xml:space="preserve">Ek button jo text show/hide </w:t>
      </w:r>
      <w:proofErr w:type="spellStart"/>
      <w:r w:rsidRPr="00550613">
        <w:t>kare</w:t>
      </w:r>
      <w:proofErr w:type="spellEnd"/>
    </w:p>
    <w:p w14:paraId="3C67F277" w14:textId="77777777" w:rsidR="00550613" w:rsidRPr="00550613" w:rsidRDefault="00550613" w:rsidP="00550613">
      <w:pPr>
        <w:pStyle w:val="Heading4"/>
      </w:pPr>
      <w:r w:rsidRPr="00550613">
        <w:t xml:space="preserve">Kal </w:t>
      </w:r>
      <w:proofErr w:type="spellStart"/>
      <w:r w:rsidRPr="00550613">
        <w:t>mujhe</w:t>
      </w:r>
      <w:proofErr w:type="spellEnd"/>
      <w:r w:rsidRPr="00550613">
        <w:t xml:space="preserve"> </w:t>
      </w:r>
      <w:proofErr w:type="spellStart"/>
      <w:r w:rsidRPr="00550613">
        <w:t>batao</w:t>
      </w:r>
      <w:proofErr w:type="spellEnd"/>
      <w:r w:rsidRPr="00550613">
        <w:t xml:space="preserve"> </w:t>
      </w:r>
      <w:proofErr w:type="spellStart"/>
      <w:r w:rsidRPr="00550613">
        <w:t>kya</w:t>
      </w:r>
      <w:proofErr w:type="spellEnd"/>
      <w:r w:rsidRPr="00550613">
        <w:t xml:space="preserve"> </w:t>
      </w:r>
      <w:proofErr w:type="spellStart"/>
      <w:r w:rsidRPr="00550613">
        <w:t>banaya</w:t>
      </w:r>
      <w:proofErr w:type="spellEnd"/>
      <w:r w:rsidRPr="00550613">
        <w:t>.</w:t>
      </w:r>
    </w:p>
    <w:p w14:paraId="7ACD8B6E" w14:textId="77777777" w:rsidR="00550613" w:rsidRPr="00550613" w:rsidRDefault="00550613" w:rsidP="00550613">
      <w:pPr>
        <w:pStyle w:val="Heading4"/>
      </w:pPr>
      <w:r w:rsidRPr="00550613">
        <w:pict w14:anchorId="32DD68DE">
          <v:rect id="_x0000_i1157" style="width:0;height:1.5pt" o:hralign="center" o:hrstd="t" o:hr="t" fillcolor="#a0a0a0" stroked="f"/>
        </w:pict>
      </w:r>
    </w:p>
    <w:p w14:paraId="1245F7AD" w14:textId="77777777" w:rsidR="009F7763" w:rsidRPr="00E3621F" w:rsidRDefault="009F7763" w:rsidP="00FA1EE2">
      <w:pPr>
        <w:pStyle w:val="Heading4"/>
      </w:pPr>
    </w:p>
    <w:sectPr w:rsidR="009F7763" w:rsidRPr="00E3621F" w:rsidSect="008C036C">
      <w:headerReference w:type="even" r:id="rId11"/>
      <w:headerReference w:type="default" r:id="rId12"/>
      <w:footerReference w:type="default" r:id="rId13"/>
      <w:headerReference w:type="first" r:id="rId14"/>
      <w:pgSz w:w="12240" w:h="15840"/>
      <w:pgMar w:top="540" w:right="720" w:bottom="630" w:left="720" w:header="144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FB4C5A" w14:textId="77777777" w:rsidR="00870717" w:rsidRDefault="00870717" w:rsidP="00B7366E">
      <w:pPr>
        <w:spacing w:after="0" w:line="240" w:lineRule="auto"/>
      </w:pPr>
      <w:r>
        <w:separator/>
      </w:r>
    </w:p>
  </w:endnote>
  <w:endnote w:type="continuationSeparator" w:id="0">
    <w:p w14:paraId="430EBED8" w14:textId="77777777" w:rsidR="00870717" w:rsidRDefault="00870717" w:rsidP="00B736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Inter Display ExtraBold">
    <w:panose1 w:val="02000903000000020004"/>
    <w:charset w:val="00"/>
    <w:family w:val="auto"/>
    <w:pitch w:val="variable"/>
    <w:sig w:usb0="E0000AFF" w:usb1="5200A1FF" w:usb2="00000021" w:usb3="00000000" w:csb0="0000019F" w:csb1="00000000"/>
  </w:font>
  <w:font w:name="Inter Display SemiBold">
    <w:panose1 w:val="02000703000000020004"/>
    <w:charset w:val="00"/>
    <w:family w:val="auto"/>
    <w:pitch w:val="variable"/>
    <w:sig w:usb0="E0000AFF" w:usb1="5200A1FF" w:usb2="00000021" w:usb3="00000000" w:csb0="0000019F" w:csb1="00000000"/>
  </w:font>
  <w:font w:name="Inter Medium">
    <w:panose1 w:val="02000603000000020004"/>
    <w:charset w:val="00"/>
    <w:family w:val="auto"/>
    <w:pitch w:val="variable"/>
    <w:sig w:usb0="E0000AFF" w:usb1="5200A1FF" w:usb2="00000021" w:usb3="00000000" w:csb0="0000019F" w:csb1="00000000"/>
  </w:font>
  <w:font w:name="Inter">
    <w:panose1 w:val="02000503000000020004"/>
    <w:charset w:val="00"/>
    <w:family w:val="auto"/>
    <w:pitch w:val="variable"/>
    <w:sig w:usb0="E0000AFF" w:usb1="5200A1FF" w:usb2="00000021" w:usb3="00000000" w:csb0="0000019F" w:csb1="00000000"/>
  </w:font>
  <w:font w:name="Inter Light">
    <w:panose1 w:val="02000403000000020004"/>
    <w:charset w:val="00"/>
    <w:family w:val="auto"/>
    <w:pitch w:val="variable"/>
    <w:sig w:usb0="E0000AFF" w:usb1="5200A1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Inter Regular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3C8577" w14:textId="11056F65" w:rsidR="001A2058" w:rsidRPr="00FB24B5" w:rsidRDefault="00E3621F" w:rsidP="008C036C">
    <w:pPr>
      <w:pStyle w:val="Footer"/>
      <w:jc w:val="right"/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</w:pPr>
    <w:r w:rsidRPr="00FB24B5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t xml:space="preserve">Itmodem Solution | </w:t>
    </w:r>
    <w:hyperlink r:id="rId1" w:history="1">
      <w:r w:rsidRPr="00FB24B5">
        <w:rPr>
          <w:rStyle w:val="Hyperlink"/>
          <w:rFonts w:ascii="Inter" w:hAnsi="Inter"/>
          <w:b w:val="0"/>
          <w:bCs w:val="0"/>
          <w:color w:val="auto"/>
          <w:sz w:val="20"/>
          <w:u w:val="none"/>
          <w14:textOutline w14:w="9525" w14:cap="rnd" w14:cmpd="sng" w14:algn="ctr">
            <w14:noFill/>
            <w14:prstDash w14:val="solid"/>
            <w14:bevel/>
          </w14:textOutline>
        </w:rPr>
        <w:t>www.itmodem.com</w:t>
      </w:r>
    </w:hyperlink>
    <w:r w:rsidRPr="00FB24B5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t xml:space="preserve"> | Page Number: </w:t>
    </w:r>
    <w:r w:rsidRPr="00FB24B5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fldChar w:fldCharType="begin"/>
    </w:r>
    <w:r w:rsidRPr="00FB24B5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instrText xml:space="preserve"> PAGE   \* MERGEFORMAT </w:instrText>
    </w:r>
    <w:r w:rsidRPr="00FB24B5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fldChar w:fldCharType="separate"/>
    </w:r>
    <w:r w:rsidRPr="00FB24B5">
      <w:rPr>
        <w:rFonts w:ascii="Inter" w:hAnsi="Inter"/>
        <w:b w:val="0"/>
        <w:bCs w:val="0"/>
        <w:noProof/>
        <w:sz w:val="20"/>
        <w14:textOutline w14:w="9525" w14:cap="rnd" w14:cmpd="sng" w14:algn="ctr">
          <w14:noFill/>
          <w14:prstDash w14:val="solid"/>
          <w14:bevel/>
        </w14:textOutline>
      </w:rPr>
      <w:t>1</w:t>
    </w:r>
    <w:r w:rsidRPr="00FB24B5">
      <w:rPr>
        <w:rFonts w:ascii="Inter" w:hAnsi="Inter"/>
        <w:b w:val="0"/>
        <w:bCs w:val="0"/>
        <w:noProof/>
        <w:sz w:val="20"/>
        <w14:textOutline w14:w="9525" w14:cap="rnd" w14:cmpd="sng" w14:algn="ctr">
          <w14:noFill/>
          <w14:prstDash w14:val="solid"/>
          <w14:bevel/>
        </w14:textOutline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1A6C2E" w14:textId="77777777" w:rsidR="00870717" w:rsidRDefault="00870717" w:rsidP="00B7366E">
      <w:pPr>
        <w:spacing w:after="0" w:line="240" w:lineRule="auto"/>
      </w:pPr>
      <w:r>
        <w:separator/>
      </w:r>
    </w:p>
  </w:footnote>
  <w:footnote w:type="continuationSeparator" w:id="0">
    <w:p w14:paraId="138D00F6" w14:textId="77777777" w:rsidR="00870717" w:rsidRDefault="00870717" w:rsidP="00B736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5619FC" w14:textId="74CFE270" w:rsidR="00CD5DCC" w:rsidRDefault="00000000">
    <w:pPr>
      <w:pStyle w:val="Header"/>
    </w:pPr>
    <w:r>
      <w:rPr>
        <w:noProof/>
      </w:rPr>
      <w:pict w14:anchorId="662ED31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569719" o:spid="_x0000_s1028" type="#_x0000_t75" style="position:absolute;margin-left:0;margin-top:0;width:539.35pt;height:539.35pt;z-index:-251657216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658A6D" w14:textId="610115CA" w:rsidR="00B7366E" w:rsidRPr="00FE2DAE" w:rsidRDefault="00000000" w:rsidP="00FE2DAE">
    <w:pPr>
      <w:pStyle w:val="Header"/>
      <w:rPr>
        <w:rFonts w:ascii="Inter Regular" w:hAnsi="Inter Regular"/>
      </w:rPr>
    </w:pPr>
    <w:r>
      <w:rPr>
        <w:rFonts w:ascii="Inter Regular" w:hAnsi="Inter Regular"/>
        <w:noProof/>
        <w:sz w:val="20"/>
        <w:szCs w:val="20"/>
      </w:rPr>
      <w:pict w14:anchorId="0639BEF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569720" o:spid="_x0000_s1029" type="#_x0000_t75" style="position:absolute;margin-left:0;margin-top:0;width:539.35pt;height:539.35pt;z-index:-251656192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6546B" w14:textId="69A02BAB" w:rsidR="00CD5DCC" w:rsidRDefault="00000000">
    <w:pPr>
      <w:pStyle w:val="Header"/>
    </w:pPr>
    <w:r>
      <w:rPr>
        <w:noProof/>
      </w:rPr>
      <w:pict w14:anchorId="40B82E2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569718" o:spid="_x0000_s1027" type="#_x0000_t75" style="position:absolute;margin-left:0;margin-top:0;width:539.35pt;height:539.35pt;z-index:-251658240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E0339"/>
    <w:multiLevelType w:val="multilevel"/>
    <w:tmpl w:val="B4FEF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A555A"/>
    <w:multiLevelType w:val="multilevel"/>
    <w:tmpl w:val="5A96B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B93D53"/>
    <w:multiLevelType w:val="multilevel"/>
    <w:tmpl w:val="8E780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1E6CDB"/>
    <w:multiLevelType w:val="multilevel"/>
    <w:tmpl w:val="C01A1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050F3F"/>
    <w:multiLevelType w:val="multilevel"/>
    <w:tmpl w:val="36BE7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3132E73"/>
    <w:multiLevelType w:val="multilevel"/>
    <w:tmpl w:val="5F86EE20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32547F5"/>
    <w:multiLevelType w:val="multilevel"/>
    <w:tmpl w:val="6978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3B147B"/>
    <w:multiLevelType w:val="multilevel"/>
    <w:tmpl w:val="B75E1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125825"/>
    <w:multiLevelType w:val="multilevel"/>
    <w:tmpl w:val="AE744440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4EC0793"/>
    <w:multiLevelType w:val="multilevel"/>
    <w:tmpl w:val="98768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06667C"/>
    <w:multiLevelType w:val="multilevel"/>
    <w:tmpl w:val="F3406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855065"/>
    <w:multiLevelType w:val="multilevel"/>
    <w:tmpl w:val="F82EABAE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6BC01F1"/>
    <w:multiLevelType w:val="multilevel"/>
    <w:tmpl w:val="58621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D20D47"/>
    <w:multiLevelType w:val="multilevel"/>
    <w:tmpl w:val="0F9E6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5E1EA2"/>
    <w:multiLevelType w:val="hybridMultilevel"/>
    <w:tmpl w:val="D9705E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9AE006F"/>
    <w:multiLevelType w:val="multilevel"/>
    <w:tmpl w:val="BED0D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9C757BA"/>
    <w:multiLevelType w:val="multilevel"/>
    <w:tmpl w:val="8A4E3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9C90E99"/>
    <w:multiLevelType w:val="multilevel"/>
    <w:tmpl w:val="7FD45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A353AAA"/>
    <w:multiLevelType w:val="multilevel"/>
    <w:tmpl w:val="8230D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A796488"/>
    <w:multiLevelType w:val="multilevel"/>
    <w:tmpl w:val="EBF84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B4F7990"/>
    <w:multiLevelType w:val="multilevel"/>
    <w:tmpl w:val="C72EB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B915F33"/>
    <w:multiLevelType w:val="multilevel"/>
    <w:tmpl w:val="DA824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CD61B6D"/>
    <w:multiLevelType w:val="multilevel"/>
    <w:tmpl w:val="97A2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D007146"/>
    <w:multiLevelType w:val="multilevel"/>
    <w:tmpl w:val="98A45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D3F5FD0"/>
    <w:multiLevelType w:val="multilevel"/>
    <w:tmpl w:val="D3562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D66345E"/>
    <w:multiLevelType w:val="multilevel"/>
    <w:tmpl w:val="7FCAC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F9C1433"/>
    <w:multiLevelType w:val="multilevel"/>
    <w:tmpl w:val="4B2C3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FF72D33"/>
    <w:multiLevelType w:val="multilevel"/>
    <w:tmpl w:val="8BB08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0176C53"/>
    <w:multiLevelType w:val="multilevel"/>
    <w:tmpl w:val="FD786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1DE1EF8"/>
    <w:multiLevelType w:val="multilevel"/>
    <w:tmpl w:val="77568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6011E6"/>
    <w:multiLevelType w:val="multilevel"/>
    <w:tmpl w:val="908A81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271300D"/>
    <w:multiLevelType w:val="multilevel"/>
    <w:tmpl w:val="315A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0B4BF0"/>
    <w:multiLevelType w:val="multilevel"/>
    <w:tmpl w:val="100E4B8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3" w15:restartNumberingAfterBreak="0">
    <w:nsid w:val="135433F0"/>
    <w:multiLevelType w:val="hybridMultilevel"/>
    <w:tmpl w:val="75743C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3AC565E"/>
    <w:multiLevelType w:val="multilevel"/>
    <w:tmpl w:val="456CA9C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47877A3"/>
    <w:multiLevelType w:val="multilevel"/>
    <w:tmpl w:val="1764DB7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56F04B9"/>
    <w:multiLevelType w:val="multilevel"/>
    <w:tmpl w:val="AC1C2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5C314F4"/>
    <w:multiLevelType w:val="hybridMultilevel"/>
    <w:tmpl w:val="FA683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160C0EA9"/>
    <w:multiLevelType w:val="multilevel"/>
    <w:tmpl w:val="1812A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76D5ED0"/>
    <w:multiLevelType w:val="multilevel"/>
    <w:tmpl w:val="52E0F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7C34FCA"/>
    <w:multiLevelType w:val="multilevel"/>
    <w:tmpl w:val="6A442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8120EA1"/>
    <w:multiLevelType w:val="multilevel"/>
    <w:tmpl w:val="D488E24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2" w15:restartNumberingAfterBreak="0">
    <w:nsid w:val="18244A00"/>
    <w:multiLevelType w:val="multilevel"/>
    <w:tmpl w:val="28221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A3B6C57"/>
    <w:multiLevelType w:val="multilevel"/>
    <w:tmpl w:val="40B60A7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A9B6285"/>
    <w:multiLevelType w:val="multilevel"/>
    <w:tmpl w:val="84788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AFA213B"/>
    <w:multiLevelType w:val="multilevel"/>
    <w:tmpl w:val="06F2E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BEF5995"/>
    <w:multiLevelType w:val="multilevel"/>
    <w:tmpl w:val="C9020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BFC58A8"/>
    <w:multiLevelType w:val="multilevel"/>
    <w:tmpl w:val="C3145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C2B5A63"/>
    <w:multiLevelType w:val="multilevel"/>
    <w:tmpl w:val="81DAF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C7F5A5B"/>
    <w:multiLevelType w:val="multilevel"/>
    <w:tmpl w:val="4DF29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C8D0B2C"/>
    <w:multiLevelType w:val="multilevel"/>
    <w:tmpl w:val="8A101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CC60964"/>
    <w:multiLevelType w:val="multilevel"/>
    <w:tmpl w:val="CD9A0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D6F61D1"/>
    <w:multiLevelType w:val="multilevel"/>
    <w:tmpl w:val="B62C6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1E8E6DF7"/>
    <w:multiLevelType w:val="multilevel"/>
    <w:tmpl w:val="BF9C3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ECD566F"/>
    <w:multiLevelType w:val="multilevel"/>
    <w:tmpl w:val="4EFCB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EEB52BB"/>
    <w:multiLevelType w:val="multilevel"/>
    <w:tmpl w:val="25E630C8"/>
    <w:lvl w:ilvl="0">
      <w:start w:val="6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6" w15:restartNumberingAfterBreak="0">
    <w:nsid w:val="200C2F2C"/>
    <w:multiLevelType w:val="multilevel"/>
    <w:tmpl w:val="E9A28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0906788"/>
    <w:multiLevelType w:val="multilevel"/>
    <w:tmpl w:val="408CB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0C9656D"/>
    <w:multiLevelType w:val="multilevel"/>
    <w:tmpl w:val="96247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11B4D8F"/>
    <w:multiLevelType w:val="multilevel"/>
    <w:tmpl w:val="7338C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219E561D"/>
    <w:multiLevelType w:val="hybridMultilevel"/>
    <w:tmpl w:val="C2A827A4"/>
    <w:lvl w:ilvl="0" w:tplc="2632C1C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232F7833"/>
    <w:multiLevelType w:val="multilevel"/>
    <w:tmpl w:val="F91C5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C73880"/>
    <w:multiLevelType w:val="multilevel"/>
    <w:tmpl w:val="AA20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3E94AE9"/>
    <w:multiLevelType w:val="multilevel"/>
    <w:tmpl w:val="FC68B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493F46"/>
    <w:multiLevelType w:val="multilevel"/>
    <w:tmpl w:val="58505AB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6A65F75"/>
    <w:multiLevelType w:val="multilevel"/>
    <w:tmpl w:val="8B642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71A3C08"/>
    <w:multiLevelType w:val="multilevel"/>
    <w:tmpl w:val="A43E7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7425237"/>
    <w:multiLevelType w:val="multilevel"/>
    <w:tmpl w:val="9642C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7C207E7"/>
    <w:multiLevelType w:val="multilevel"/>
    <w:tmpl w:val="C0224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463D62"/>
    <w:multiLevelType w:val="multilevel"/>
    <w:tmpl w:val="56FEC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85909CE"/>
    <w:multiLevelType w:val="multilevel"/>
    <w:tmpl w:val="B568F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8C30AA4"/>
    <w:multiLevelType w:val="multilevel"/>
    <w:tmpl w:val="CF988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8DD593D"/>
    <w:multiLevelType w:val="multilevel"/>
    <w:tmpl w:val="8DEC2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2A082CEF"/>
    <w:multiLevelType w:val="multilevel"/>
    <w:tmpl w:val="13BA4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A2C1A8C"/>
    <w:multiLevelType w:val="multilevel"/>
    <w:tmpl w:val="5F0E0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A4B3536"/>
    <w:multiLevelType w:val="multilevel"/>
    <w:tmpl w:val="29F8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AEC6322"/>
    <w:multiLevelType w:val="multilevel"/>
    <w:tmpl w:val="937E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B26130A"/>
    <w:multiLevelType w:val="multilevel"/>
    <w:tmpl w:val="3D16F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BA045F7"/>
    <w:multiLevelType w:val="multilevel"/>
    <w:tmpl w:val="A4889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2BC858A9"/>
    <w:multiLevelType w:val="multilevel"/>
    <w:tmpl w:val="150E2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BD1386C"/>
    <w:multiLevelType w:val="multilevel"/>
    <w:tmpl w:val="6CDA4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BE810F6"/>
    <w:multiLevelType w:val="multilevel"/>
    <w:tmpl w:val="A1E20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2D3F741F"/>
    <w:multiLevelType w:val="multilevel"/>
    <w:tmpl w:val="373EC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D4C6F1A"/>
    <w:multiLevelType w:val="multilevel"/>
    <w:tmpl w:val="1BA04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D6C4312"/>
    <w:multiLevelType w:val="multilevel"/>
    <w:tmpl w:val="ADFE8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D7B7166"/>
    <w:multiLevelType w:val="multilevel"/>
    <w:tmpl w:val="7032C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E3604FA"/>
    <w:multiLevelType w:val="multilevel"/>
    <w:tmpl w:val="2802494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2ECD290F"/>
    <w:multiLevelType w:val="multilevel"/>
    <w:tmpl w:val="C284F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EE94AA3"/>
    <w:multiLevelType w:val="multilevel"/>
    <w:tmpl w:val="06DC8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2FB871AD"/>
    <w:multiLevelType w:val="multilevel"/>
    <w:tmpl w:val="AB9AB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08233CB"/>
    <w:multiLevelType w:val="multilevel"/>
    <w:tmpl w:val="3C46A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30BA1C6D"/>
    <w:multiLevelType w:val="multilevel"/>
    <w:tmpl w:val="94EC8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31815A0A"/>
    <w:multiLevelType w:val="multilevel"/>
    <w:tmpl w:val="033C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1B5278E"/>
    <w:multiLevelType w:val="multilevel"/>
    <w:tmpl w:val="42DC6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1C17AA8"/>
    <w:multiLevelType w:val="multilevel"/>
    <w:tmpl w:val="AB44C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337D7F87"/>
    <w:multiLevelType w:val="multilevel"/>
    <w:tmpl w:val="66449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47F2A0A"/>
    <w:multiLevelType w:val="multilevel"/>
    <w:tmpl w:val="E4483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358E5148"/>
    <w:multiLevelType w:val="multilevel"/>
    <w:tmpl w:val="E244D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5967B63"/>
    <w:multiLevelType w:val="multilevel"/>
    <w:tmpl w:val="8AB8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359B37AE"/>
    <w:multiLevelType w:val="multilevel"/>
    <w:tmpl w:val="9D007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5DE4355"/>
    <w:multiLevelType w:val="multilevel"/>
    <w:tmpl w:val="CC78D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6120C6B"/>
    <w:multiLevelType w:val="multilevel"/>
    <w:tmpl w:val="3F22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7160359"/>
    <w:multiLevelType w:val="multilevel"/>
    <w:tmpl w:val="527E2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374E6ED8"/>
    <w:multiLevelType w:val="multilevel"/>
    <w:tmpl w:val="4740E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7613B84"/>
    <w:multiLevelType w:val="multilevel"/>
    <w:tmpl w:val="0DAE0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37E16F01"/>
    <w:multiLevelType w:val="multilevel"/>
    <w:tmpl w:val="78A24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38042B94"/>
    <w:multiLevelType w:val="multilevel"/>
    <w:tmpl w:val="21AE9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87111CB"/>
    <w:multiLevelType w:val="multilevel"/>
    <w:tmpl w:val="A6884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8A147AB"/>
    <w:multiLevelType w:val="multilevel"/>
    <w:tmpl w:val="5C44F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8B52E82"/>
    <w:multiLevelType w:val="multilevel"/>
    <w:tmpl w:val="B53AD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8DD37AA"/>
    <w:multiLevelType w:val="multilevel"/>
    <w:tmpl w:val="7DE2D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39384E7F"/>
    <w:multiLevelType w:val="multilevel"/>
    <w:tmpl w:val="459E4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94A1B65"/>
    <w:multiLevelType w:val="multilevel"/>
    <w:tmpl w:val="37646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9D557F9"/>
    <w:multiLevelType w:val="multilevel"/>
    <w:tmpl w:val="7590B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A2C691A"/>
    <w:multiLevelType w:val="multilevel"/>
    <w:tmpl w:val="AEBAB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A8F451F"/>
    <w:multiLevelType w:val="multilevel"/>
    <w:tmpl w:val="D61C9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3AE242CE"/>
    <w:multiLevelType w:val="multilevel"/>
    <w:tmpl w:val="382C7C7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17" w15:restartNumberingAfterBreak="0">
    <w:nsid w:val="3B2D72FD"/>
    <w:multiLevelType w:val="multilevel"/>
    <w:tmpl w:val="2B0A6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BB42903"/>
    <w:multiLevelType w:val="multilevel"/>
    <w:tmpl w:val="206E8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BF977E2"/>
    <w:multiLevelType w:val="multilevel"/>
    <w:tmpl w:val="CC5EA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D150770"/>
    <w:multiLevelType w:val="multilevel"/>
    <w:tmpl w:val="069E4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D6C21ED"/>
    <w:multiLevelType w:val="multilevel"/>
    <w:tmpl w:val="6D7A7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E447362"/>
    <w:multiLevelType w:val="multilevel"/>
    <w:tmpl w:val="ACD4D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E8E1300"/>
    <w:multiLevelType w:val="multilevel"/>
    <w:tmpl w:val="28967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ECC5E90"/>
    <w:multiLevelType w:val="multilevel"/>
    <w:tmpl w:val="FDC4E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F137930"/>
    <w:multiLevelType w:val="multilevel"/>
    <w:tmpl w:val="054C825C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3F916254"/>
    <w:multiLevelType w:val="multilevel"/>
    <w:tmpl w:val="E62CB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4084458F"/>
    <w:multiLevelType w:val="multilevel"/>
    <w:tmpl w:val="74D44F0E"/>
    <w:lvl w:ilvl="0">
      <w:start w:val="9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28" w15:restartNumberingAfterBreak="0">
    <w:nsid w:val="40B2224B"/>
    <w:multiLevelType w:val="multilevel"/>
    <w:tmpl w:val="A50EA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1407F7B"/>
    <w:multiLevelType w:val="multilevel"/>
    <w:tmpl w:val="E244E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1CE4F27"/>
    <w:multiLevelType w:val="multilevel"/>
    <w:tmpl w:val="9BA46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2364579"/>
    <w:multiLevelType w:val="multilevel"/>
    <w:tmpl w:val="DC228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284090F"/>
    <w:multiLevelType w:val="multilevel"/>
    <w:tmpl w:val="506C9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42880BA5"/>
    <w:multiLevelType w:val="multilevel"/>
    <w:tmpl w:val="F62EC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42AB6390"/>
    <w:multiLevelType w:val="multilevel"/>
    <w:tmpl w:val="88744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30A14AE"/>
    <w:multiLevelType w:val="multilevel"/>
    <w:tmpl w:val="23C24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3B5469F"/>
    <w:multiLevelType w:val="multilevel"/>
    <w:tmpl w:val="10282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42872E6"/>
    <w:multiLevelType w:val="multilevel"/>
    <w:tmpl w:val="61822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44367FEB"/>
    <w:multiLevelType w:val="multilevel"/>
    <w:tmpl w:val="3B8CE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49128BB"/>
    <w:multiLevelType w:val="multilevel"/>
    <w:tmpl w:val="A34AF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5202B0F"/>
    <w:multiLevelType w:val="multilevel"/>
    <w:tmpl w:val="56068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55A521F"/>
    <w:multiLevelType w:val="multilevel"/>
    <w:tmpl w:val="51A6E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57277D7"/>
    <w:multiLevelType w:val="multilevel"/>
    <w:tmpl w:val="AB38F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6735E63"/>
    <w:multiLevelType w:val="multilevel"/>
    <w:tmpl w:val="785E4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6BB2E83"/>
    <w:multiLevelType w:val="multilevel"/>
    <w:tmpl w:val="27AA1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6CB2084"/>
    <w:multiLevelType w:val="multilevel"/>
    <w:tmpl w:val="5BC65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78E64D5"/>
    <w:multiLevelType w:val="multilevel"/>
    <w:tmpl w:val="2E024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7AD7387"/>
    <w:multiLevelType w:val="multilevel"/>
    <w:tmpl w:val="C0C28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48553930"/>
    <w:multiLevelType w:val="multilevel"/>
    <w:tmpl w:val="456A7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8A2245C"/>
    <w:multiLevelType w:val="multilevel"/>
    <w:tmpl w:val="30024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94071D5"/>
    <w:multiLevelType w:val="multilevel"/>
    <w:tmpl w:val="95C41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9644183"/>
    <w:multiLevelType w:val="multilevel"/>
    <w:tmpl w:val="260C1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966033E"/>
    <w:multiLevelType w:val="multilevel"/>
    <w:tmpl w:val="25B26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9D82829"/>
    <w:multiLevelType w:val="multilevel"/>
    <w:tmpl w:val="B3D69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49EB6D93"/>
    <w:multiLevelType w:val="multilevel"/>
    <w:tmpl w:val="B998A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9EC2C0C"/>
    <w:multiLevelType w:val="multilevel"/>
    <w:tmpl w:val="F1561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A7A00B1"/>
    <w:multiLevelType w:val="multilevel"/>
    <w:tmpl w:val="4A761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4ACB1316"/>
    <w:multiLevelType w:val="multilevel"/>
    <w:tmpl w:val="C4208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B972F0B"/>
    <w:multiLevelType w:val="multilevel"/>
    <w:tmpl w:val="DB421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4C726BE5"/>
    <w:multiLevelType w:val="multilevel"/>
    <w:tmpl w:val="0CCA0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CD12F32"/>
    <w:multiLevelType w:val="multilevel"/>
    <w:tmpl w:val="A9FC9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D0D246E"/>
    <w:multiLevelType w:val="multilevel"/>
    <w:tmpl w:val="7B783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F1F0B64"/>
    <w:multiLevelType w:val="multilevel"/>
    <w:tmpl w:val="3738D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F64770A"/>
    <w:multiLevelType w:val="multilevel"/>
    <w:tmpl w:val="04E05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FA35943"/>
    <w:multiLevelType w:val="multilevel"/>
    <w:tmpl w:val="42785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0F808A5"/>
    <w:multiLevelType w:val="multilevel"/>
    <w:tmpl w:val="B6789ADE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512E08BE"/>
    <w:multiLevelType w:val="multilevel"/>
    <w:tmpl w:val="19AE9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15A390D"/>
    <w:multiLevelType w:val="multilevel"/>
    <w:tmpl w:val="B29C9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1AC6CAE"/>
    <w:multiLevelType w:val="multilevel"/>
    <w:tmpl w:val="43FEB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51E4675D"/>
    <w:multiLevelType w:val="multilevel"/>
    <w:tmpl w:val="6B3A2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1F6073A"/>
    <w:multiLevelType w:val="multilevel"/>
    <w:tmpl w:val="D5FA4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2A72631"/>
    <w:multiLevelType w:val="multilevel"/>
    <w:tmpl w:val="D9DC7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2FB29FD"/>
    <w:multiLevelType w:val="multilevel"/>
    <w:tmpl w:val="0C4E7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317512A"/>
    <w:multiLevelType w:val="multilevel"/>
    <w:tmpl w:val="F1BEC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4FF7F00"/>
    <w:multiLevelType w:val="multilevel"/>
    <w:tmpl w:val="0B842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53A567C"/>
    <w:multiLevelType w:val="multilevel"/>
    <w:tmpl w:val="3710D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55C06362"/>
    <w:multiLevelType w:val="multilevel"/>
    <w:tmpl w:val="0AEEA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5CD4F97"/>
    <w:multiLevelType w:val="multilevel"/>
    <w:tmpl w:val="49EEC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55F31BE4"/>
    <w:multiLevelType w:val="multilevel"/>
    <w:tmpl w:val="77DA4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561A628A"/>
    <w:multiLevelType w:val="multilevel"/>
    <w:tmpl w:val="3104D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63737A7"/>
    <w:multiLevelType w:val="multilevel"/>
    <w:tmpl w:val="6E460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564D04A6"/>
    <w:multiLevelType w:val="multilevel"/>
    <w:tmpl w:val="E6F03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56E260C4"/>
    <w:multiLevelType w:val="multilevel"/>
    <w:tmpl w:val="1EC01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7343BA6"/>
    <w:multiLevelType w:val="multilevel"/>
    <w:tmpl w:val="0E22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76E6E92"/>
    <w:multiLevelType w:val="multilevel"/>
    <w:tmpl w:val="552AA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590A147F"/>
    <w:multiLevelType w:val="multilevel"/>
    <w:tmpl w:val="E562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9CD4441"/>
    <w:multiLevelType w:val="multilevel"/>
    <w:tmpl w:val="696CC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9CF21B3"/>
    <w:multiLevelType w:val="multilevel"/>
    <w:tmpl w:val="36468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A554348"/>
    <w:multiLevelType w:val="multilevel"/>
    <w:tmpl w:val="B8AAD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BCD0EE1"/>
    <w:multiLevelType w:val="multilevel"/>
    <w:tmpl w:val="F402A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E9B3573"/>
    <w:multiLevelType w:val="multilevel"/>
    <w:tmpl w:val="9A3A2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F4A6673"/>
    <w:multiLevelType w:val="multilevel"/>
    <w:tmpl w:val="39FA7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F6858F1"/>
    <w:multiLevelType w:val="multilevel"/>
    <w:tmpl w:val="C184A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5F8422C5"/>
    <w:multiLevelType w:val="multilevel"/>
    <w:tmpl w:val="0AC2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0086397"/>
    <w:multiLevelType w:val="multilevel"/>
    <w:tmpl w:val="A300A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0DC2D51"/>
    <w:multiLevelType w:val="multilevel"/>
    <w:tmpl w:val="79402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1233B22"/>
    <w:multiLevelType w:val="multilevel"/>
    <w:tmpl w:val="9E4C5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18159E3"/>
    <w:multiLevelType w:val="multilevel"/>
    <w:tmpl w:val="2370C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1DD2CB6"/>
    <w:multiLevelType w:val="multilevel"/>
    <w:tmpl w:val="212E4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26E6EC0"/>
    <w:multiLevelType w:val="multilevel"/>
    <w:tmpl w:val="0BCA8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2744AA7"/>
    <w:multiLevelType w:val="multilevel"/>
    <w:tmpl w:val="6AAA5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2BA3C31"/>
    <w:multiLevelType w:val="multilevel"/>
    <w:tmpl w:val="CD1A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3D12010"/>
    <w:multiLevelType w:val="multilevel"/>
    <w:tmpl w:val="945C3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3F440D4"/>
    <w:multiLevelType w:val="multilevel"/>
    <w:tmpl w:val="B1A48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40614D0"/>
    <w:multiLevelType w:val="multilevel"/>
    <w:tmpl w:val="595A3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45016DA"/>
    <w:multiLevelType w:val="multilevel"/>
    <w:tmpl w:val="DF1A9F0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06" w15:restartNumberingAfterBreak="0">
    <w:nsid w:val="65095226"/>
    <w:multiLevelType w:val="multilevel"/>
    <w:tmpl w:val="677C9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5B80912"/>
    <w:multiLevelType w:val="multilevel"/>
    <w:tmpl w:val="2D128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6F767EA"/>
    <w:multiLevelType w:val="multilevel"/>
    <w:tmpl w:val="B9047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71B3555"/>
    <w:multiLevelType w:val="multilevel"/>
    <w:tmpl w:val="9B8E1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74B03B5"/>
    <w:multiLevelType w:val="multilevel"/>
    <w:tmpl w:val="E5C07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78407D9"/>
    <w:multiLevelType w:val="multilevel"/>
    <w:tmpl w:val="7CA08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9CA257D"/>
    <w:multiLevelType w:val="multilevel"/>
    <w:tmpl w:val="AB9E5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9D26FD9"/>
    <w:multiLevelType w:val="multilevel"/>
    <w:tmpl w:val="30BC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A353758"/>
    <w:multiLevelType w:val="multilevel"/>
    <w:tmpl w:val="B5564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6BFE369A"/>
    <w:multiLevelType w:val="multilevel"/>
    <w:tmpl w:val="CF941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C0671DD"/>
    <w:multiLevelType w:val="multilevel"/>
    <w:tmpl w:val="EF540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6C287C10"/>
    <w:multiLevelType w:val="multilevel"/>
    <w:tmpl w:val="7C461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C5E22DA"/>
    <w:multiLevelType w:val="multilevel"/>
    <w:tmpl w:val="56F6A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6C751E87"/>
    <w:multiLevelType w:val="multilevel"/>
    <w:tmpl w:val="B4885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6DB918F8"/>
    <w:multiLevelType w:val="multilevel"/>
    <w:tmpl w:val="0B58A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6E063C56"/>
    <w:multiLevelType w:val="multilevel"/>
    <w:tmpl w:val="E8186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6E4936B6"/>
    <w:multiLevelType w:val="hybridMultilevel"/>
    <w:tmpl w:val="5D90B28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3" w15:restartNumberingAfterBreak="0">
    <w:nsid w:val="6E9522CA"/>
    <w:multiLevelType w:val="multilevel"/>
    <w:tmpl w:val="9B20A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6F1548BB"/>
    <w:multiLevelType w:val="multilevel"/>
    <w:tmpl w:val="E67E2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6F26591D"/>
    <w:multiLevelType w:val="multilevel"/>
    <w:tmpl w:val="FC18D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6F393B10"/>
    <w:multiLevelType w:val="multilevel"/>
    <w:tmpl w:val="13E6B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6F6545B8"/>
    <w:multiLevelType w:val="multilevel"/>
    <w:tmpl w:val="BC8AA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6F887C1F"/>
    <w:multiLevelType w:val="multilevel"/>
    <w:tmpl w:val="03C02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6FAF51F5"/>
    <w:multiLevelType w:val="multilevel"/>
    <w:tmpl w:val="E9D2A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06E75E3"/>
    <w:multiLevelType w:val="multilevel"/>
    <w:tmpl w:val="9F5AD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70914292"/>
    <w:multiLevelType w:val="multilevel"/>
    <w:tmpl w:val="317E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2574A78"/>
    <w:multiLevelType w:val="multilevel"/>
    <w:tmpl w:val="439E5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2FD1CED"/>
    <w:multiLevelType w:val="multilevel"/>
    <w:tmpl w:val="B7DE6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732A73A0"/>
    <w:multiLevelType w:val="multilevel"/>
    <w:tmpl w:val="23F4C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73542EED"/>
    <w:multiLevelType w:val="multilevel"/>
    <w:tmpl w:val="C79AD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73820041"/>
    <w:multiLevelType w:val="multilevel"/>
    <w:tmpl w:val="CADAC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39A2010"/>
    <w:multiLevelType w:val="multilevel"/>
    <w:tmpl w:val="95B83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739E35BF"/>
    <w:multiLevelType w:val="multilevel"/>
    <w:tmpl w:val="4C724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73A96356"/>
    <w:multiLevelType w:val="multilevel"/>
    <w:tmpl w:val="69A8D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73BA75B4"/>
    <w:multiLevelType w:val="multilevel"/>
    <w:tmpl w:val="B508A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49428D4"/>
    <w:multiLevelType w:val="multilevel"/>
    <w:tmpl w:val="0DCE1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74A706DB"/>
    <w:multiLevelType w:val="multilevel"/>
    <w:tmpl w:val="58CE4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752C5C46"/>
    <w:multiLevelType w:val="multilevel"/>
    <w:tmpl w:val="8236C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77886B61"/>
    <w:multiLevelType w:val="multilevel"/>
    <w:tmpl w:val="7924E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78227F81"/>
    <w:multiLevelType w:val="multilevel"/>
    <w:tmpl w:val="A162B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7829119B"/>
    <w:multiLevelType w:val="multilevel"/>
    <w:tmpl w:val="2E86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79A872E4"/>
    <w:multiLevelType w:val="multilevel"/>
    <w:tmpl w:val="E5186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7A5E2DA5"/>
    <w:multiLevelType w:val="multilevel"/>
    <w:tmpl w:val="8AA0AA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7A670F1D"/>
    <w:multiLevelType w:val="multilevel"/>
    <w:tmpl w:val="FF88D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7BAA00DC"/>
    <w:multiLevelType w:val="multilevel"/>
    <w:tmpl w:val="63CE4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7BD0402E"/>
    <w:multiLevelType w:val="multilevel"/>
    <w:tmpl w:val="B47C7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7BFE01C4"/>
    <w:multiLevelType w:val="multilevel"/>
    <w:tmpl w:val="E29E7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7C5C26A2"/>
    <w:multiLevelType w:val="multilevel"/>
    <w:tmpl w:val="95E4D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7CD67C1A"/>
    <w:multiLevelType w:val="multilevel"/>
    <w:tmpl w:val="65A27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7D09055F"/>
    <w:multiLevelType w:val="multilevel"/>
    <w:tmpl w:val="95C65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7D0E5FE6"/>
    <w:multiLevelType w:val="multilevel"/>
    <w:tmpl w:val="7A2A2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7D6B4BC1"/>
    <w:multiLevelType w:val="multilevel"/>
    <w:tmpl w:val="C5BEA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7D882A76"/>
    <w:multiLevelType w:val="multilevel"/>
    <w:tmpl w:val="4C0E2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7DAD1B73"/>
    <w:multiLevelType w:val="multilevel"/>
    <w:tmpl w:val="863E6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7E642383"/>
    <w:multiLevelType w:val="multilevel"/>
    <w:tmpl w:val="2C727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7EED1806"/>
    <w:multiLevelType w:val="multilevel"/>
    <w:tmpl w:val="9EFA7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7F2D3414"/>
    <w:multiLevelType w:val="multilevel"/>
    <w:tmpl w:val="5B94D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7F7B6D2A"/>
    <w:multiLevelType w:val="multilevel"/>
    <w:tmpl w:val="50A8C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7FCE526E"/>
    <w:multiLevelType w:val="multilevel"/>
    <w:tmpl w:val="335A711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7FEB3F4D"/>
    <w:multiLevelType w:val="multilevel"/>
    <w:tmpl w:val="631ED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7170254">
    <w:abstractNumId w:val="160"/>
  </w:num>
  <w:num w:numId="2" w16cid:durableId="710807472">
    <w:abstractNumId w:val="142"/>
  </w:num>
  <w:num w:numId="3" w16cid:durableId="1115174668">
    <w:abstractNumId w:val="31"/>
  </w:num>
  <w:num w:numId="4" w16cid:durableId="1874466060">
    <w:abstractNumId w:val="250"/>
  </w:num>
  <w:num w:numId="5" w16cid:durableId="1565413595">
    <w:abstractNumId w:val="75"/>
  </w:num>
  <w:num w:numId="6" w16cid:durableId="711539113">
    <w:abstractNumId w:val="87"/>
  </w:num>
  <w:num w:numId="7" w16cid:durableId="458034891">
    <w:abstractNumId w:val="168"/>
  </w:num>
  <w:num w:numId="8" w16cid:durableId="1184856579">
    <w:abstractNumId w:val="93"/>
  </w:num>
  <w:num w:numId="9" w16cid:durableId="2039505148">
    <w:abstractNumId w:val="13"/>
  </w:num>
  <w:num w:numId="10" w16cid:durableId="1584873242">
    <w:abstractNumId w:val="213"/>
  </w:num>
  <w:num w:numId="11" w16cid:durableId="986201174">
    <w:abstractNumId w:val="26"/>
  </w:num>
  <w:num w:numId="12" w16cid:durableId="999651062">
    <w:abstractNumId w:val="251"/>
  </w:num>
  <w:num w:numId="13" w16cid:durableId="939876200">
    <w:abstractNumId w:val="151"/>
  </w:num>
  <w:num w:numId="14" w16cid:durableId="448860295">
    <w:abstractNumId w:val="200"/>
  </w:num>
  <w:num w:numId="15" w16cid:durableId="977301120">
    <w:abstractNumId w:val="167"/>
  </w:num>
  <w:num w:numId="16" w16cid:durableId="1069620943">
    <w:abstractNumId w:val="255"/>
  </w:num>
  <w:num w:numId="17" w16cid:durableId="1097866177">
    <w:abstractNumId w:val="29"/>
  </w:num>
  <w:num w:numId="18" w16cid:durableId="1876623499">
    <w:abstractNumId w:val="224"/>
  </w:num>
  <w:num w:numId="19" w16cid:durableId="2048094084">
    <w:abstractNumId w:val="261"/>
  </w:num>
  <w:num w:numId="20" w16cid:durableId="1420058346">
    <w:abstractNumId w:val="249"/>
  </w:num>
  <w:num w:numId="21" w16cid:durableId="1971476075">
    <w:abstractNumId w:val="243"/>
  </w:num>
  <w:num w:numId="22" w16cid:durableId="842745526">
    <w:abstractNumId w:val="48"/>
  </w:num>
  <w:num w:numId="23" w16cid:durableId="1713529593">
    <w:abstractNumId w:val="211"/>
  </w:num>
  <w:num w:numId="24" w16cid:durableId="1511069493">
    <w:abstractNumId w:val="108"/>
  </w:num>
  <w:num w:numId="25" w16cid:durableId="598222500">
    <w:abstractNumId w:val="227"/>
  </w:num>
  <w:num w:numId="26" w16cid:durableId="1772243113">
    <w:abstractNumId w:val="82"/>
  </w:num>
  <w:num w:numId="27" w16cid:durableId="145631038">
    <w:abstractNumId w:val="157"/>
  </w:num>
  <w:num w:numId="28" w16cid:durableId="358970666">
    <w:abstractNumId w:val="124"/>
  </w:num>
  <w:num w:numId="29" w16cid:durableId="799107657">
    <w:abstractNumId w:val="61"/>
  </w:num>
  <w:num w:numId="30" w16cid:durableId="1778482636">
    <w:abstractNumId w:val="128"/>
  </w:num>
  <w:num w:numId="31" w16cid:durableId="1864321118">
    <w:abstractNumId w:val="159"/>
  </w:num>
  <w:num w:numId="32" w16cid:durableId="1824736994">
    <w:abstractNumId w:val="20"/>
  </w:num>
  <w:num w:numId="33" w16cid:durableId="1922064828">
    <w:abstractNumId w:val="27"/>
  </w:num>
  <w:num w:numId="34" w16cid:durableId="451442857">
    <w:abstractNumId w:val="89"/>
  </w:num>
  <w:num w:numId="35" w16cid:durableId="494037086">
    <w:abstractNumId w:val="7"/>
  </w:num>
  <w:num w:numId="36" w16cid:durableId="1316953550">
    <w:abstractNumId w:val="90"/>
  </w:num>
  <w:num w:numId="37" w16cid:durableId="316150304">
    <w:abstractNumId w:val="184"/>
  </w:num>
  <w:num w:numId="38" w16cid:durableId="1883397278">
    <w:abstractNumId w:val="35"/>
  </w:num>
  <w:num w:numId="39" w16cid:durableId="1901747970">
    <w:abstractNumId w:val="193"/>
  </w:num>
  <w:num w:numId="40" w16cid:durableId="1987051931">
    <w:abstractNumId w:val="76"/>
  </w:num>
  <w:num w:numId="41" w16cid:durableId="2102220681">
    <w:abstractNumId w:val="50"/>
  </w:num>
  <w:num w:numId="42" w16cid:durableId="1624385323">
    <w:abstractNumId w:val="245"/>
  </w:num>
  <w:num w:numId="43" w16cid:durableId="1462503826">
    <w:abstractNumId w:val="148"/>
  </w:num>
  <w:num w:numId="44" w16cid:durableId="622422154">
    <w:abstractNumId w:val="177"/>
  </w:num>
  <w:num w:numId="45" w16cid:durableId="1030106701">
    <w:abstractNumId w:val="182"/>
  </w:num>
  <w:num w:numId="46" w16cid:durableId="747338750">
    <w:abstractNumId w:val="196"/>
  </w:num>
  <w:num w:numId="47" w16cid:durableId="1439446968">
    <w:abstractNumId w:val="197"/>
  </w:num>
  <w:num w:numId="48" w16cid:durableId="1174611442">
    <w:abstractNumId w:val="0"/>
  </w:num>
  <w:num w:numId="49" w16cid:durableId="735586091">
    <w:abstractNumId w:val="236"/>
  </w:num>
  <w:num w:numId="50" w16cid:durableId="1497306072">
    <w:abstractNumId w:val="158"/>
  </w:num>
  <w:num w:numId="51" w16cid:durableId="1194273235">
    <w:abstractNumId w:val="246"/>
  </w:num>
  <w:num w:numId="52" w16cid:durableId="1274819830">
    <w:abstractNumId w:val="240"/>
  </w:num>
  <w:num w:numId="53" w16cid:durableId="474882169">
    <w:abstractNumId w:val="150"/>
  </w:num>
  <w:num w:numId="54" w16cid:durableId="765076663">
    <w:abstractNumId w:val="260"/>
  </w:num>
  <w:num w:numId="55" w16cid:durableId="1703749540">
    <w:abstractNumId w:val="134"/>
  </w:num>
  <w:num w:numId="56" w16cid:durableId="1063603146">
    <w:abstractNumId w:val="25"/>
  </w:num>
  <w:num w:numId="57" w16cid:durableId="1063454729">
    <w:abstractNumId w:val="46"/>
  </w:num>
  <w:num w:numId="58" w16cid:durableId="2138334540">
    <w:abstractNumId w:val="244"/>
  </w:num>
  <w:num w:numId="59" w16cid:durableId="585305191">
    <w:abstractNumId w:val="208"/>
  </w:num>
  <w:num w:numId="60" w16cid:durableId="481191130">
    <w:abstractNumId w:val="4"/>
  </w:num>
  <w:num w:numId="61" w16cid:durableId="1860780514">
    <w:abstractNumId w:val="198"/>
  </w:num>
  <w:num w:numId="62" w16cid:durableId="1274900628">
    <w:abstractNumId w:val="191"/>
  </w:num>
  <w:num w:numId="63" w16cid:durableId="1331712016">
    <w:abstractNumId w:val="113"/>
  </w:num>
  <w:num w:numId="64" w16cid:durableId="629439659">
    <w:abstractNumId w:val="77"/>
  </w:num>
  <w:num w:numId="65" w16cid:durableId="1858614162">
    <w:abstractNumId w:val="232"/>
  </w:num>
  <w:num w:numId="66" w16cid:durableId="1688210742">
    <w:abstractNumId w:val="221"/>
  </w:num>
  <w:num w:numId="67" w16cid:durableId="1030574672">
    <w:abstractNumId w:val="241"/>
  </w:num>
  <w:num w:numId="68" w16cid:durableId="1680084310">
    <w:abstractNumId w:val="78"/>
  </w:num>
  <w:num w:numId="69" w16cid:durableId="1067534241">
    <w:abstractNumId w:val="141"/>
  </w:num>
  <w:num w:numId="70" w16cid:durableId="42606628">
    <w:abstractNumId w:val="233"/>
  </w:num>
  <w:num w:numId="71" w16cid:durableId="153684319">
    <w:abstractNumId w:val="80"/>
  </w:num>
  <w:num w:numId="72" w16cid:durableId="1627394508">
    <w:abstractNumId w:val="57"/>
  </w:num>
  <w:num w:numId="73" w16cid:durableId="291131247">
    <w:abstractNumId w:val="230"/>
  </w:num>
  <w:num w:numId="74" w16cid:durableId="1727410542">
    <w:abstractNumId w:val="30"/>
  </w:num>
  <w:num w:numId="75" w16cid:durableId="1140532641">
    <w:abstractNumId w:val="49"/>
  </w:num>
  <w:num w:numId="76" w16cid:durableId="1646544119">
    <w:abstractNumId w:val="165"/>
  </w:num>
  <w:num w:numId="77" w16cid:durableId="1985039344">
    <w:abstractNumId w:val="5"/>
  </w:num>
  <w:num w:numId="78" w16cid:durableId="1725569283">
    <w:abstractNumId w:val="81"/>
  </w:num>
  <w:num w:numId="79" w16cid:durableId="350036327">
    <w:abstractNumId w:val="86"/>
  </w:num>
  <w:num w:numId="80" w16cid:durableId="1298680799">
    <w:abstractNumId w:val="64"/>
  </w:num>
  <w:num w:numId="81" w16cid:durableId="173811567">
    <w:abstractNumId w:val="172"/>
  </w:num>
  <w:num w:numId="82" w16cid:durableId="35855524">
    <w:abstractNumId w:val="23"/>
  </w:num>
  <w:num w:numId="83" w16cid:durableId="1798913280">
    <w:abstractNumId w:val="104"/>
  </w:num>
  <w:num w:numId="84" w16cid:durableId="175120390">
    <w:abstractNumId w:val="1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5" w16cid:durableId="1514412944">
    <w:abstractNumId w:val="55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6" w16cid:durableId="1621909215">
    <w:abstractNumId w:val="127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7" w16cid:durableId="337467582">
    <w:abstractNumId w:val="32"/>
  </w:num>
  <w:num w:numId="88" w16cid:durableId="2138059686">
    <w:abstractNumId w:val="41"/>
  </w:num>
  <w:num w:numId="89" w16cid:durableId="2133789257">
    <w:abstractNumId w:val="205"/>
  </w:num>
  <w:num w:numId="90" w16cid:durableId="951352734">
    <w:abstractNumId w:val="180"/>
  </w:num>
  <w:num w:numId="91" w16cid:durableId="1741295691">
    <w:abstractNumId w:val="38"/>
  </w:num>
  <w:num w:numId="92" w16cid:durableId="892693181">
    <w:abstractNumId w:val="164"/>
  </w:num>
  <w:num w:numId="93" w16cid:durableId="1830974666">
    <w:abstractNumId w:val="171"/>
  </w:num>
  <w:num w:numId="94" w16cid:durableId="791553777">
    <w:abstractNumId w:val="84"/>
  </w:num>
  <w:num w:numId="95" w16cid:durableId="903031418">
    <w:abstractNumId w:val="225"/>
  </w:num>
  <w:num w:numId="96" w16cid:durableId="1879269848">
    <w:abstractNumId w:val="98"/>
  </w:num>
  <w:num w:numId="97" w16cid:durableId="688218540">
    <w:abstractNumId w:val="194"/>
  </w:num>
  <w:num w:numId="98" w16cid:durableId="1731491569">
    <w:abstractNumId w:val="174"/>
  </w:num>
  <w:num w:numId="99" w16cid:durableId="658462790">
    <w:abstractNumId w:val="156"/>
  </w:num>
  <w:num w:numId="100" w16cid:durableId="1159226327">
    <w:abstractNumId w:val="117"/>
  </w:num>
  <w:num w:numId="101" w16cid:durableId="366413457">
    <w:abstractNumId w:val="137"/>
  </w:num>
  <w:num w:numId="102" w16cid:durableId="1649017955">
    <w:abstractNumId w:val="16"/>
  </w:num>
  <w:num w:numId="103" w16cid:durableId="1578590882">
    <w:abstractNumId w:val="105"/>
  </w:num>
  <w:num w:numId="104" w16cid:durableId="1171987869">
    <w:abstractNumId w:val="185"/>
  </w:num>
  <w:num w:numId="105" w16cid:durableId="1520507445">
    <w:abstractNumId w:val="102"/>
  </w:num>
  <w:num w:numId="106" w16cid:durableId="2117434895">
    <w:abstractNumId w:val="44"/>
  </w:num>
  <w:num w:numId="107" w16cid:durableId="1975672198">
    <w:abstractNumId w:val="126"/>
  </w:num>
  <w:num w:numId="108" w16cid:durableId="166095535">
    <w:abstractNumId w:val="72"/>
  </w:num>
  <w:num w:numId="109" w16cid:durableId="267280608">
    <w:abstractNumId w:val="19"/>
  </w:num>
  <w:num w:numId="110" w16cid:durableId="1387682701">
    <w:abstractNumId w:val="229"/>
  </w:num>
  <w:num w:numId="111" w16cid:durableId="347409078">
    <w:abstractNumId w:val="242"/>
  </w:num>
  <w:num w:numId="112" w16cid:durableId="910694490">
    <w:abstractNumId w:val="24"/>
  </w:num>
  <w:num w:numId="113" w16cid:durableId="1942519181">
    <w:abstractNumId w:val="215"/>
  </w:num>
  <w:num w:numId="114" w16cid:durableId="1563372117">
    <w:abstractNumId w:val="189"/>
  </w:num>
  <w:num w:numId="115" w16cid:durableId="597058661">
    <w:abstractNumId w:val="70"/>
  </w:num>
  <w:num w:numId="116" w16cid:durableId="515971673">
    <w:abstractNumId w:val="152"/>
  </w:num>
  <w:num w:numId="117" w16cid:durableId="1694115596">
    <w:abstractNumId w:val="254"/>
  </w:num>
  <w:num w:numId="118" w16cid:durableId="1524711099">
    <w:abstractNumId w:val="79"/>
  </w:num>
  <w:num w:numId="119" w16cid:durableId="1299653271">
    <w:abstractNumId w:val="122"/>
  </w:num>
  <w:num w:numId="120" w16cid:durableId="1826628388">
    <w:abstractNumId w:val="58"/>
  </w:num>
  <w:num w:numId="121" w16cid:durableId="996222970">
    <w:abstractNumId w:val="204"/>
  </w:num>
  <w:num w:numId="122" w16cid:durableId="707024650">
    <w:abstractNumId w:val="201"/>
  </w:num>
  <w:num w:numId="123" w16cid:durableId="350033338">
    <w:abstractNumId w:val="239"/>
  </w:num>
  <w:num w:numId="124" w16cid:durableId="916088058">
    <w:abstractNumId w:val="91"/>
  </w:num>
  <w:num w:numId="125" w16cid:durableId="1217081943">
    <w:abstractNumId w:val="42"/>
  </w:num>
  <w:num w:numId="126" w16cid:durableId="185407634">
    <w:abstractNumId w:val="88"/>
  </w:num>
  <w:num w:numId="127" w16cid:durableId="1091127341">
    <w:abstractNumId w:val="147"/>
  </w:num>
  <w:num w:numId="128" w16cid:durableId="1658192599">
    <w:abstractNumId w:val="109"/>
  </w:num>
  <w:num w:numId="129" w16cid:durableId="1073046152">
    <w:abstractNumId w:val="95"/>
  </w:num>
  <w:num w:numId="130" w16cid:durableId="440271078">
    <w:abstractNumId w:val="247"/>
  </w:num>
  <w:num w:numId="131" w16cid:durableId="648091476">
    <w:abstractNumId w:val="96"/>
  </w:num>
  <w:num w:numId="132" w16cid:durableId="1015225490">
    <w:abstractNumId w:val="52"/>
  </w:num>
  <w:num w:numId="133" w16cid:durableId="1620069979">
    <w:abstractNumId w:val="178"/>
  </w:num>
  <w:num w:numId="134" w16cid:durableId="656107254">
    <w:abstractNumId w:val="94"/>
  </w:num>
  <w:num w:numId="135" w16cid:durableId="553659222">
    <w:abstractNumId w:val="145"/>
  </w:num>
  <w:num w:numId="136" w16cid:durableId="304749085">
    <w:abstractNumId w:val="129"/>
  </w:num>
  <w:num w:numId="137" w16cid:durableId="995449239">
    <w:abstractNumId w:val="223"/>
  </w:num>
  <w:num w:numId="138" w16cid:durableId="1188836020">
    <w:abstractNumId w:val="123"/>
  </w:num>
  <w:num w:numId="139" w16cid:durableId="881790897">
    <w:abstractNumId w:val="231"/>
  </w:num>
  <w:num w:numId="140" w16cid:durableId="569734748">
    <w:abstractNumId w:val="28"/>
  </w:num>
  <w:num w:numId="141" w16cid:durableId="840240896">
    <w:abstractNumId w:val="259"/>
  </w:num>
  <w:num w:numId="142" w16cid:durableId="317538255">
    <w:abstractNumId w:val="69"/>
  </w:num>
  <w:num w:numId="143" w16cid:durableId="1518960514">
    <w:abstractNumId w:val="62"/>
  </w:num>
  <w:num w:numId="144" w16cid:durableId="904680068">
    <w:abstractNumId w:val="10"/>
  </w:num>
  <w:num w:numId="145" w16cid:durableId="1648361753">
    <w:abstractNumId w:val="163"/>
  </w:num>
  <w:num w:numId="146" w16cid:durableId="135879568">
    <w:abstractNumId w:val="118"/>
  </w:num>
  <w:num w:numId="147" w16cid:durableId="575940888">
    <w:abstractNumId w:val="149"/>
  </w:num>
  <w:num w:numId="148" w16cid:durableId="60056407">
    <w:abstractNumId w:val="85"/>
  </w:num>
  <w:num w:numId="149" w16cid:durableId="1527674632">
    <w:abstractNumId w:val="181"/>
  </w:num>
  <w:num w:numId="150" w16cid:durableId="1262951319">
    <w:abstractNumId w:val="103"/>
  </w:num>
  <w:num w:numId="151" w16cid:durableId="104497061">
    <w:abstractNumId w:val="83"/>
  </w:num>
  <w:num w:numId="152" w16cid:durableId="509175222">
    <w:abstractNumId w:val="112"/>
  </w:num>
  <w:num w:numId="153" w16cid:durableId="356583889">
    <w:abstractNumId w:val="121"/>
  </w:num>
  <w:num w:numId="154" w16cid:durableId="2125339779">
    <w:abstractNumId w:val="179"/>
  </w:num>
  <w:num w:numId="155" w16cid:durableId="1455827918">
    <w:abstractNumId w:val="263"/>
  </w:num>
  <w:num w:numId="156" w16cid:durableId="1662805658">
    <w:abstractNumId w:val="65"/>
  </w:num>
  <w:num w:numId="157" w16cid:durableId="421686161">
    <w:abstractNumId w:val="1"/>
  </w:num>
  <w:num w:numId="158" w16cid:durableId="864289641">
    <w:abstractNumId w:val="238"/>
  </w:num>
  <w:num w:numId="159" w16cid:durableId="2102950339">
    <w:abstractNumId w:val="22"/>
  </w:num>
  <w:num w:numId="160" w16cid:durableId="2027361177">
    <w:abstractNumId w:val="101"/>
  </w:num>
  <w:num w:numId="161" w16cid:durableId="457334210">
    <w:abstractNumId w:val="257"/>
  </w:num>
  <w:num w:numId="162" w16cid:durableId="701319089">
    <w:abstractNumId w:val="56"/>
  </w:num>
  <w:num w:numId="163" w16cid:durableId="1848641106">
    <w:abstractNumId w:val="67"/>
  </w:num>
  <w:num w:numId="164" w16cid:durableId="447549034">
    <w:abstractNumId w:val="40"/>
  </w:num>
  <w:num w:numId="165" w16cid:durableId="1221016250">
    <w:abstractNumId w:val="66"/>
  </w:num>
  <w:num w:numId="166" w16cid:durableId="1045059207">
    <w:abstractNumId w:val="99"/>
  </w:num>
  <w:num w:numId="167" w16cid:durableId="1775125005">
    <w:abstractNumId w:val="140"/>
  </w:num>
  <w:num w:numId="168" w16cid:durableId="1123767997">
    <w:abstractNumId w:val="71"/>
  </w:num>
  <w:num w:numId="169" w16cid:durableId="809446180">
    <w:abstractNumId w:val="154"/>
  </w:num>
  <w:num w:numId="170" w16cid:durableId="255093842">
    <w:abstractNumId w:val="143"/>
  </w:num>
  <w:num w:numId="171" w16cid:durableId="1147161235">
    <w:abstractNumId w:val="130"/>
  </w:num>
  <w:num w:numId="172" w16cid:durableId="556666540">
    <w:abstractNumId w:val="107"/>
  </w:num>
  <w:num w:numId="173" w16cid:durableId="972515373">
    <w:abstractNumId w:val="21"/>
  </w:num>
  <w:num w:numId="174" w16cid:durableId="720901165">
    <w:abstractNumId w:val="170"/>
  </w:num>
  <w:num w:numId="175" w16cid:durableId="1242985838">
    <w:abstractNumId w:val="216"/>
  </w:num>
  <w:num w:numId="176" w16cid:durableId="778529738">
    <w:abstractNumId w:val="136"/>
  </w:num>
  <w:num w:numId="177" w16cid:durableId="804279487">
    <w:abstractNumId w:val="9"/>
  </w:num>
  <w:num w:numId="178" w16cid:durableId="676269985">
    <w:abstractNumId w:val="256"/>
  </w:num>
  <w:num w:numId="179" w16cid:durableId="205260685">
    <w:abstractNumId w:val="155"/>
  </w:num>
  <w:num w:numId="180" w16cid:durableId="1483690028">
    <w:abstractNumId w:val="195"/>
  </w:num>
  <w:num w:numId="181" w16cid:durableId="1901865911">
    <w:abstractNumId w:val="207"/>
  </w:num>
  <w:num w:numId="182" w16cid:durableId="109472159">
    <w:abstractNumId w:val="166"/>
  </w:num>
  <w:num w:numId="183" w16cid:durableId="1412660298">
    <w:abstractNumId w:val="187"/>
  </w:num>
  <w:num w:numId="184" w16cid:durableId="587277424">
    <w:abstractNumId w:val="218"/>
  </w:num>
  <w:num w:numId="185" w16cid:durableId="1097793981">
    <w:abstractNumId w:val="3"/>
  </w:num>
  <w:num w:numId="186" w16cid:durableId="761101316">
    <w:abstractNumId w:val="217"/>
  </w:num>
  <w:num w:numId="187" w16cid:durableId="790246560">
    <w:abstractNumId w:val="17"/>
  </w:num>
  <w:num w:numId="188" w16cid:durableId="1020592625">
    <w:abstractNumId w:val="54"/>
  </w:num>
  <w:num w:numId="189" w16cid:durableId="1018699438">
    <w:abstractNumId w:val="39"/>
  </w:num>
  <w:num w:numId="190" w16cid:durableId="1165826121">
    <w:abstractNumId w:val="100"/>
  </w:num>
  <w:num w:numId="191" w16cid:durableId="1511333336">
    <w:abstractNumId w:val="162"/>
  </w:num>
  <w:num w:numId="192" w16cid:durableId="754477265">
    <w:abstractNumId w:val="106"/>
  </w:num>
  <w:num w:numId="193" w16cid:durableId="1730838287">
    <w:abstractNumId w:val="175"/>
  </w:num>
  <w:num w:numId="194" w16cid:durableId="1875078724">
    <w:abstractNumId w:val="139"/>
  </w:num>
  <w:num w:numId="195" w16cid:durableId="1108235467">
    <w:abstractNumId w:val="237"/>
  </w:num>
  <w:num w:numId="196" w16cid:durableId="176967622">
    <w:abstractNumId w:val="120"/>
  </w:num>
  <w:num w:numId="197" w16cid:durableId="1986935537">
    <w:abstractNumId w:val="92"/>
  </w:num>
  <w:num w:numId="198" w16cid:durableId="331570849">
    <w:abstractNumId w:val="220"/>
  </w:num>
  <w:num w:numId="199" w16cid:durableId="1736272104">
    <w:abstractNumId w:val="63"/>
  </w:num>
  <w:num w:numId="200" w16cid:durableId="1983466885">
    <w:abstractNumId w:val="131"/>
  </w:num>
  <w:num w:numId="201" w16cid:durableId="1889610488">
    <w:abstractNumId w:val="74"/>
  </w:num>
  <w:num w:numId="202" w16cid:durableId="279841889">
    <w:abstractNumId w:val="53"/>
  </w:num>
  <w:num w:numId="203" w16cid:durableId="1063482474">
    <w:abstractNumId w:val="51"/>
  </w:num>
  <w:num w:numId="204" w16cid:durableId="355468599">
    <w:abstractNumId w:val="202"/>
  </w:num>
  <w:num w:numId="205" w16cid:durableId="784614103">
    <w:abstractNumId w:val="188"/>
  </w:num>
  <w:num w:numId="206" w16cid:durableId="2043431454">
    <w:abstractNumId w:val="262"/>
  </w:num>
  <w:num w:numId="207" w16cid:durableId="194083348">
    <w:abstractNumId w:val="97"/>
  </w:num>
  <w:num w:numId="208" w16cid:durableId="4747207">
    <w:abstractNumId w:val="43"/>
  </w:num>
  <w:num w:numId="209" w16cid:durableId="1973292763">
    <w:abstractNumId w:val="206"/>
  </w:num>
  <w:num w:numId="210" w16cid:durableId="1025979416">
    <w:abstractNumId w:val="34"/>
  </w:num>
  <w:num w:numId="211" w16cid:durableId="1602644758">
    <w:abstractNumId w:val="68"/>
  </w:num>
  <w:num w:numId="212" w16cid:durableId="1572885681">
    <w:abstractNumId w:val="11"/>
  </w:num>
  <w:num w:numId="213" w16cid:durableId="1315599719">
    <w:abstractNumId w:val="161"/>
  </w:num>
  <w:num w:numId="214" w16cid:durableId="886646781">
    <w:abstractNumId w:val="125"/>
  </w:num>
  <w:num w:numId="215" w16cid:durableId="1195388840">
    <w:abstractNumId w:val="190"/>
  </w:num>
  <w:num w:numId="216" w16cid:durableId="1794328483">
    <w:abstractNumId w:val="8"/>
  </w:num>
  <w:num w:numId="217" w16cid:durableId="351490171">
    <w:abstractNumId w:val="6"/>
  </w:num>
  <w:num w:numId="218" w16cid:durableId="2129741456">
    <w:abstractNumId w:val="2"/>
  </w:num>
  <w:num w:numId="219" w16cid:durableId="123937860">
    <w:abstractNumId w:val="173"/>
  </w:num>
  <w:num w:numId="220" w16cid:durableId="534080998">
    <w:abstractNumId w:val="12"/>
  </w:num>
  <w:num w:numId="221" w16cid:durableId="691764006">
    <w:abstractNumId w:val="228"/>
  </w:num>
  <w:num w:numId="222" w16cid:durableId="140854482">
    <w:abstractNumId w:val="119"/>
  </w:num>
  <w:num w:numId="223" w16cid:durableId="2125801392">
    <w:abstractNumId w:val="59"/>
  </w:num>
  <w:num w:numId="224" w16cid:durableId="1249147609">
    <w:abstractNumId w:val="133"/>
  </w:num>
  <w:num w:numId="225" w16cid:durableId="1071464526">
    <w:abstractNumId w:val="47"/>
  </w:num>
  <w:num w:numId="226" w16cid:durableId="280691110">
    <w:abstractNumId w:val="219"/>
  </w:num>
  <w:num w:numId="227" w16cid:durableId="15275977">
    <w:abstractNumId w:val="15"/>
  </w:num>
  <w:num w:numId="228" w16cid:durableId="877202799">
    <w:abstractNumId w:val="265"/>
  </w:num>
  <w:num w:numId="229" w16cid:durableId="1026980188">
    <w:abstractNumId w:val="183"/>
  </w:num>
  <w:num w:numId="230" w16cid:durableId="1820881491">
    <w:abstractNumId w:val="36"/>
  </w:num>
  <w:num w:numId="231" w16cid:durableId="2094426133">
    <w:abstractNumId w:val="115"/>
  </w:num>
  <w:num w:numId="232" w16cid:durableId="512108395">
    <w:abstractNumId w:val="192"/>
  </w:num>
  <w:num w:numId="233" w16cid:durableId="1605533276">
    <w:abstractNumId w:val="252"/>
  </w:num>
  <w:num w:numId="234" w16cid:durableId="72358946">
    <w:abstractNumId w:val="234"/>
  </w:num>
  <w:num w:numId="235" w16cid:durableId="837502628">
    <w:abstractNumId w:val="214"/>
  </w:num>
  <w:num w:numId="236" w16cid:durableId="1552184218">
    <w:abstractNumId w:val="153"/>
  </w:num>
  <w:num w:numId="237" w16cid:durableId="1173952392">
    <w:abstractNumId w:val="110"/>
  </w:num>
  <w:num w:numId="238" w16cid:durableId="1744453238">
    <w:abstractNumId w:val="248"/>
  </w:num>
  <w:num w:numId="239" w16cid:durableId="1252471518">
    <w:abstractNumId w:val="264"/>
  </w:num>
  <w:num w:numId="240" w16cid:durableId="312292319">
    <w:abstractNumId w:val="176"/>
  </w:num>
  <w:num w:numId="241" w16cid:durableId="368721560">
    <w:abstractNumId w:val="33"/>
  </w:num>
  <w:num w:numId="242" w16cid:durableId="1338189559">
    <w:abstractNumId w:val="14"/>
  </w:num>
  <w:num w:numId="243" w16cid:durableId="1974864588">
    <w:abstractNumId w:val="222"/>
  </w:num>
  <w:num w:numId="244" w16cid:durableId="144050486">
    <w:abstractNumId w:val="37"/>
  </w:num>
  <w:num w:numId="245" w16cid:durableId="1358507841">
    <w:abstractNumId w:val="235"/>
  </w:num>
  <w:num w:numId="246" w16cid:durableId="1729187509">
    <w:abstractNumId w:val="258"/>
  </w:num>
  <w:num w:numId="247" w16cid:durableId="789934950">
    <w:abstractNumId w:val="146"/>
  </w:num>
  <w:num w:numId="248" w16cid:durableId="302467042">
    <w:abstractNumId w:val="212"/>
  </w:num>
  <w:num w:numId="249" w16cid:durableId="1880899631">
    <w:abstractNumId w:val="60"/>
  </w:num>
  <w:num w:numId="250" w16cid:durableId="1167748063">
    <w:abstractNumId w:val="144"/>
  </w:num>
  <w:num w:numId="251" w16cid:durableId="1313487096">
    <w:abstractNumId w:val="73"/>
  </w:num>
  <w:num w:numId="252" w16cid:durableId="1955941293">
    <w:abstractNumId w:val="111"/>
  </w:num>
  <w:num w:numId="253" w16cid:durableId="1165127879">
    <w:abstractNumId w:val="226"/>
  </w:num>
  <w:num w:numId="254" w16cid:durableId="1228611569">
    <w:abstractNumId w:val="169"/>
  </w:num>
  <w:num w:numId="255" w16cid:durableId="1621184002">
    <w:abstractNumId w:val="18"/>
  </w:num>
  <w:num w:numId="256" w16cid:durableId="609045387">
    <w:abstractNumId w:val="203"/>
  </w:num>
  <w:num w:numId="257" w16cid:durableId="761875182">
    <w:abstractNumId w:val="186"/>
  </w:num>
  <w:num w:numId="258" w16cid:durableId="445082246">
    <w:abstractNumId w:val="135"/>
  </w:num>
  <w:num w:numId="259" w16cid:durableId="1973975229">
    <w:abstractNumId w:val="45"/>
  </w:num>
  <w:num w:numId="260" w16cid:durableId="77874900">
    <w:abstractNumId w:val="138"/>
  </w:num>
  <w:num w:numId="261" w16cid:durableId="320501058">
    <w:abstractNumId w:val="210"/>
  </w:num>
  <w:num w:numId="262" w16cid:durableId="311838600">
    <w:abstractNumId w:val="114"/>
  </w:num>
  <w:num w:numId="263" w16cid:durableId="1243878343">
    <w:abstractNumId w:val="209"/>
  </w:num>
  <w:num w:numId="264" w16cid:durableId="873493910">
    <w:abstractNumId w:val="253"/>
  </w:num>
  <w:num w:numId="265" w16cid:durableId="1281718579">
    <w:abstractNumId w:val="132"/>
  </w:num>
  <w:num w:numId="266" w16cid:durableId="1384908081">
    <w:abstractNumId w:val="19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66E"/>
    <w:rsid w:val="00004540"/>
    <w:rsid w:val="0000594A"/>
    <w:rsid w:val="00021F96"/>
    <w:rsid w:val="00024071"/>
    <w:rsid w:val="0003359B"/>
    <w:rsid w:val="00044863"/>
    <w:rsid w:val="0007278A"/>
    <w:rsid w:val="00073AA7"/>
    <w:rsid w:val="000819C1"/>
    <w:rsid w:val="000B53C3"/>
    <w:rsid w:val="000D139B"/>
    <w:rsid w:val="000D47D4"/>
    <w:rsid w:val="00132894"/>
    <w:rsid w:val="0016393F"/>
    <w:rsid w:val="0018014F"/>
    <w:rsid w:val="00182C3F"/>
    <w:rsid w:val="00192E1D"/>
    <w:rsid w:val="001947A3"/>
    <w:rsid w:val="001A006A"/>
    <w:rsid w:val="001A2058"/>
    <w:rsid w:val="001B12A5"/>
    <w:rsid w:val="001C141E"/>
    <w:rsid w:val="001D65B5"/>
    <w:rsid w:val="001E6F0C"/>
    <w:rsid w:val="001F6E2D"/>
    <w:rsid w:val="002063EE"/>
    <w:rsid w:val="00241506"/>
    <w:rsid w:val="00262510"/>
    <w:rsid w:val="00265957"/>
    <w:rsid w:val="002674F4"/>
    <w:rsid w:val="00270527"/>
    <w:rsid w:val="002822A0"/>
    <w:rsid w:val="002924AD"/>
    <w:rsid w:val="002A5AEB"/>
    <w:rsid w:val="002F2A53"/>
    <w:rsid w:val="00333A1D"/>
    <w:rsid w:val="00342791"/>
    <w:rsid w:val="00383DB7"/>
    <w:rsid w:val="003927B4"/>
    <w:rsid w:val="003977FB"/>
    <w:rsid w:val="003A56AB"/>
    <w:rsid w:val="003C55BF"/>
    <w:rsid w:val="003E6086"/>
    <w:rsid w:val="00400E9E"/>
    <w:rsid w:val="004214D3"/>
    <w:rsid w:val="00442C9A"/>
    <w:rsid w:val="00452C99"/>
    <w:rsid w:val="00456BB6"/>
    <w:rsid w:val="00466CAA"/>
    <w:rsid w:val="004724F0"/>
    <w:rsid w:val="004A220A"/>
    <w:rsid w:val="004E3556"/>
    <w:rsid w:val="004F7981"/>
    <w:rsid w:val="005366A7"/>
    <w:rsid w:val="00537F9F"/>
    <w:rsid w:val="00550613"/>
    <w:rsid w:val="00560074"/>
    <w:rsid w:val="00566230"/>
    <w:rsid w:val="005917B0"/>
    <w:rsid w:val="00592730"/>
    <w:rsid w:val="00593164"/>
    <w:rsid w:val="005A2012"/>
    <w:rsid w:val="005A410A"/>
    <w:rsid w:val="005D5E00"/>
    <w:rsid w:val="00604932"/>
    <w:rsid w:val="00627244"/>
    <w:rsid w:val="006302C8"/>
    <w:rsid w:val="006519B4"/>
    <w:rsid w:val="00692729"/>
    <w:rsid w:val="006A6DEB"/>
    <w:rsid w:val="006C7C46"/>
    <w:rsid w:val="006E350B"/>
    <w:rsid w:val="006E52F9"/>
    <w:rsid w:val="006F2B87"/>
    <w:rsid w:val="007203B3"/>
    <w:rsid w:val="00722A4A"/>
    <w:rsid w:val="0072328F"/>
    <w:rsid w:val="00737D9F"/>
    <w:rsid w:val="00741220"/>
    <w:rsid w:val="007435C2"/>
    <w:rsid w:val="007575F1"/>
    <w:rsid w:val="00781020"/>
    <w:rsid w:val="00786FBF"/>
    <w:rsid w:val="007C1480"/>
    <w:rsid w:val="007F78E6"/>
    <w:rsid w:val="00801162"/>
    <w:rsid w:val="00843C17"/>
    <w:rsid w:val="008507DB"/>
    <w:rsid w:val="0085522A"/>
    <w:rsid w:val="00862A6D"/>
    <w:rsid w:val="00870717"/>
    <w:rsid w:val="008715DF"/>
    <w:rsid w:val="00873DAA"/>
    <w:rsid w:val="008765B8"/>
    <w:rsid w:val="00876C00"/>
    <w:rsid w:val="00891494"/>
    <w:rsid w:val="00894622"/>
    <w:rsid w:val="008A0707"/>
    <w:rsid w:val="008B1690"/>
    <w:rsid w:val="008B31FD"/>
    <w:rsid w:val="008C036C"/>
    <w:rsid w:val="008D42A6"/>
    <w:rsid w:val="008D6A0A"/>
    <w:rsid w:val="008E5C9B"/>
    <w:rsid w:val="00940DA5"/>
    <w:rsid w:val="0095244E"/>
    <w:rsid w:val="009720F2"/>
    <w:rsid w:val="00990874"/>
    <w:rsid w:val="009F7763"/>
    <w:rsid w:val="00A145B5"/>
    <w:rsid w:val="00A2225C"/>
    <w:rsid w:val="00A67364"/>
    <w:rsid w:val="00A92F3F"/>
    <w:rsid w:val="00AB34AB"/>
    <w:rsid w:val="00AE463E"/>
    <w:rsid w:val="00B00FE0"/>
    <w:rsid w:val="00B01BB8"/>
    <w:rsid w:val="00B04D25"/>
    <w:rsid w:val="00B62E62"/>
    <w:rsid w:val="00B7366E"/>
    <w:rsid w:val="00B74D7D"/>
    <w:rsid w:val="00B8488D"/>
    <w:rsid w:val="00B97D1C"/>
    <w:rsid w:val="00BB1AFE"/>
    <w:rsid w:val="00BB5F00"/>
    <w:rsid w:val="00BC26C6"/>
    <w:rsid w:val="00BC3C96"/>
    <w:rsid w:val="00BD3F08"/>
    <w:rsid w:val="00BE34E2"/>
    <w:rsid w:val="00BF142F"/>
    <w:rsid w:val="00BF68B5"/>
    <w:rsid w:val="00BF6EAE"/>
    <w:rsid w:val="00C0610F"/>
    <w:rsid w:val="00C35BAE"/>
    <w:rsid w:val="00C47974"/>
    <w:rsid w:val="00C57DBF"/>
    <w:rsid w:val="00CB6FB7"/>
    <w:rsid w:val="00CC1633"/>
    <w:rsid w:val="00CD5DCC"/>
    <w:rsid w:val="00CF61A7"/>
    <w:rsid w:val="00CF7072"/>
    <w:rsid w:val="00D01121"/>
    <w:rsid w:val="00D02A0E"/>
    <w:rsid w:val="00D03363"/>
    <w:rsid w:val="00D10D43"/>
    <w:rsid w:val="00D163DB"/>
    <w:rsid w:val="00D63892"/>
    <w:rsid w:val="00D973BB"/>
    <w:rsid w:val="00DB2297"/>
    <w:rsid w:val="00DD1CCD"/>
    <w:rsid w:val="00E3621F"/>
    <w:rsid w:val="00E95DC3"/>
    <w:rsid w:val="00E96558"/>
    <w:rsid w:val="00EA4B3A"/>
    <w:rsid w:val="00EA5138"/>
    <w:rsid w:val="00EB7095"/>
    <w:rsid w:val="00ED12C5"/>
    <w:rsid w:val="00F133A4"/>
    <w:rsid w:val="00F20C8A"/>
    <w:rsid w:val="00F31BEE"/>
    <w:rsid w:val="00F32751"/>
    <w:rsid w:val="00F70539"/>
    <w:rsid w:val="00F760B7"/>
    <w:rsid w:val="00FA1EE2"/>
    <w:rsid w:val="00FA48B3"/>
    <w:rsid w:val="00FB24B5"/>
    <w:rsid w:val="00FB7D86"/>
    <w:rsid w:val="00FD1E0A"/>
    <w:rsid w:val="00FE0290"/>
    <w:rsid w:val="00FE2DAE"/>
    <w:rsid w:val="00FE565C"/>
    <w:rsid w:val="00FE6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97655B"/>
  <w15:chartTrackingRefBased/>
  <w15:docId w15:val="{7AEA2952-4C1A-41AB-99FC-F4EB867DC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EB7095"/>
  </w:style>
  <w:style w:type="paragraph" w:styleId="Heading1">
    <w:name w:val="heading 1"/>
    <w:basedOn w:val="Normal"/>
    <w:next w:val="Normal"/>
    <w:link w:val="Heading1Char"/>
    <w:uiPriority w:val="9"/>
    <w:qFormat/>
    <w:rsid w:val="00E3621F"/>
    <w:pPr>
      <w:keepNext/>
      <w:keepLines/>
      <w:spacing w:before="360" w:after="80" w:line="288" w:lineRule="auto"/>
      <w:jc w:val="center"/>
      <w:outlineLvl w:val="0"/>
    </w:pPr>
    <w:rPr>
      <w:rFonts w:ascii="Inter Display ExtraBold" w:eastAsiaTheme="majorEastAsia" w:hAnsi="Inter Display ExtraBold" w:cstheme="majorBidi"/>
      <w:caps/>
      <w:color w:val="0066FF" w:themeColor="text1"/>
      <w:sz w:val="28"/>
      <w:szCs w:val="5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21F"/>
    <w:pPr>
      <w:keepNext/>
      <w:keepLines/>
      <w:spacing w:before="160" w:after="80" w:line="288" w:lineRule="auto"/>
      <w:outlineLvl w:val="1"/>
    </w:pPr>
    <w:rPr>
      <w:rFonts w:ascii="Inter Display SemiBold" w:eastAsiaTheme="majorEastAsia" w:hAnsi="Inter Display SemiBold" w:cstheme="majorBidi"/>
      <w:color w:val="0066FF" w:themeColor="text1"/>
      <w:kern w:val="16"/>
      <w:sz w:val="26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1B12A5"/>
    <w:pPr>
      <w:keepNext/>
      <w:keepLines/>
      <w:spacing w:before="160" w:after="80" w:line="276" w:lineRule="auto"/>
      <w:outlineLvl w:val="2"/>
    </w:pPr>
    <w:rPr>
      <w:rFonts w:ascii="Inter Medium" w:eastAsiaTheme="majorEastAsia" w:hAnsi="Inter Medium" w:cstheme="majorBidi"/>
      <w:color w:val="0066FF" w:themeColor="text1"/>
      <w:sz w:val="32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42C9A"/>
    <w:pPr>
      <w:keepNext/>
      <w:keepLines/>
      <w:spacing w:after="120" w:line="360" w:lineRule="auto"/>
      <w:outlineLvl w:val="3"/>
    </w:pPr>
    <w:rPr>
      <w:rFonts w:ascii="Inter" w:eastAsiaTheme="majorEastAsia" w:hAnsi="Inter"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66E"/>
    <w:pPr>
      <w:keepNext/>
      <w:keepLines/>
      <w:spacing w:before="80" w:after="40"/>
      <w:outlineLvl w:val="4"/>
    </w:pPr>
    <w:rPr>
      <w:rFonts w:eastAsiaTheme="majorEastAsia" w:cstheme="majorBidi"/>
      <w:color w:val="DA6704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6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9BFF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66E"/>
    <w:pPr>
      <w:keepNext/>
      <w:keepLines/>
      <w:spacing w:before="40" w:after="0"/>
      <w:outlineLvl w:val="6"/>
    </w:pPr>
    <w:rPr>
      <w:rFonts w:eastAsiaTheme="majorEastAsia" w:cstheme="majorBidi"/>
      <w:color w:val="599BFF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66E"/>
    <w:pPr>
      <w:keepNext/>
      <w:keepLines/>
      <w:spacing w:after="0"/>
      <w:outlineLvl w:val="7"/>
    </w:pPr>
    <w:rPr>
      <w:rFonts w:eastAsiaTheme="majorEastAsia" w:cstheme="majorBidi"/>
      <w:i/>
      <w:iCs/>
      <w:color w:val="277DFF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66E"/>
    <w:pPr>
      <w:keepNext/>
      <w:keepLines/>
      <w:spacing w:after="0"/>
      <w:outlineLvl w:val="8"/>
    </w:pPr>
    <w:rPr>
      <w:rFonts w:eastAsiaTheme="majorEastAsia" w:cstheme="majorBidi"/>
      <w:color w:val="277DFF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621F"/>
    <w:rPr>
      <w:rFonts w:ascii="Inter Display ExtraBold" w:eastAsiaTheme="majorEastAsia" w:hAnsi="Inter Display ExtraBold" w:cstheme="majorBidi"/>
      <w:caps/>
      <w:color w:val="0066FF" w:themeColor="text1"/>
      <w:sz w:val="28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E3621F"/>
    <w:rPr>
      <w:rFonts w:ascii="Inter Display SemiBold" w:eastAsiaTheme="majorEastAsia" w:hAnsi="Inter Display SemiBold" w:cstheme="majorBidi"/>
      <w:color w:val="0066FF" w:themeColor="text1"/>
      <w:kern w:val="16"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B12A5"/>
    <w:rPr>
      <w:rFonts w:ascii="Inter Medium" w:eastAsiaTheme="majorEastAsia" w:hAnsi="Inter Medium" w:cstheme="majorBidi"/>
      <w:color w:val="0066FF" w:themeColor="text1"/>
      <w:sz w:val="3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42C9A"/>
    <w:rPr>
      <w:rFonts w:ascii="Inter" w:eastAsiaTheme="majorEastAsia" w:hAnsi="Inter" w:cstheme="majorBidi"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66E"/>
    <w:rPr>
      <w:rFonts w:eastAsiaTheme="majorEastAsia" w:cstheme="majorBidi"/>
      <w:color w:val="DA6704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66E"/>
    <w:rPr>
      <w:rFonts w:eastAsiaTheme="majorEastAsia" w:cstheme="majorBidi"/>
      <w:i/>
      <w:iCs/>
      <w:color w:val="599BFF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66E"/>
    <w:rPr>
      <w:rFonts w:eastAsiaTheme="majorEastAsia" w:cstheme="majorBidi"/>
      <w:color w:val="599BFF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66E"/>
    <w:rPr>
      <w:rFonts w:eastAsiaTheme="majorEastAsia" w:cstheme="majorBidi"/>
      <w:i/>
      <w:iCs/>
      <w:color w:val="277DFF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66E"/>
    <w:rPr>
      <w:rFonts w:eastAsiaTheme="majorEastAsia" w:cstheme="majorBidi"/>
      <w:color w:val="277DFF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93F"/>
    <w:pPr>
      <w:spacing w:after="80" w:line="276" w:lineRule="auto"/>
      <w:contextualSpacing/>
    </w:pPr>
    <w:rPr>
      <w:rFonts w:ascii="Inter Medium" w:eastAsiaTheme="majorEastAsia" w:hAnsi="Inter Medium" w:cstheme="majorBidi"/>
      <w:color w:val="0066FF" w:themeColor="text1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93F"/>
    <w:rPr>
      <w:rFonts w:ascii="Inter Medium" w:eastAsiaTheme="majorEastAsia" w:hAnsi="Inter Medium" w:cstheme="majorBidi"/>
      <w:color w:val="0066FF" w:themeColor="text1"/>
      <w:spacing w:val="-10"/>
      <w:kern w:val="28"/>
      <w:sz w:val="40"/>
      <w:szCs w:val="56"/>
    </w:rPr>
  </w:style>
  <w:style w:type="paragraph" w:styleId="Subtitle">
    <w:name w:val="Subtitle"/>
    <w:aliases w:val="P"/>
    <w:basedOn w:val="Normal"/>
    <w:next w:val="Normal"/>
    <w:link w:val="SubtitleChar"/>
    <w:uiPriority w:val="11"/>
    <w:qFormat/>
    <w:rsid w:val="0016393F"/>
    <w:pPr>
      <w:numPr>
        <w:ilvl w:val="1"/>
      </w:numPr>
      <w:spacing w:after="120" w:line="312" w:lineRule="auto"/>
    </w:pPr>
    <w:rPr>
      <w:rFonts w:ascii="Inter Light" w:eastAsiaTheme="majorEastAsia" w:hAnsi="Inter Light" w:cstheme="majorBidi"/>
      <w:color w:val="080808"/>
      <w:spacing w:val="15"/>
      <w:sz w:val="32"/>
      <w:szCs w:val="28"/>
    </w:rPr>
  </w:style>
  <w:style w:type="character" w:customStyle="1" w:styleId="SubtitleChar">
    <w:name w:val="Subtitle Char"/>
    <w:aliases w:val="P Char"/>
    <w:basedOn w:val="DefaultParagraphFont"/>
    <w:link w:val="Subtitle"/>
    <w:uiPriority w:val="11"/>
    <w:rsid w:val="0016393F"/>
    <w:rPr>
      <w:rFonts w:ascii="Inter Light" w:eastAsiaTheme="majorEastAsia" w:hAnsi="Inter Light" w:cstheme="majorBidi"/>
      <w:color w:val="080808"/>
      <w:spacing w:val="15"/>
      <w:sz w:val="32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66E"/>
    <w:pPr>
      <w:spacing w:before="160"/>
      <w:jc w:val="center"/>
    </w:pPr>
    <w:rPr>
      <w:i/>
      <w:iCs/>
      <w:color w:val="408CFF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66E"/>
    <w:rPr>
      <w:i/>
      <w:iCs/>
      <w:color w:val="408CFF" w:themeColor="text1" w:themeTint="BF"/>
    </w:rPr>
  </w:style>
  <w:style w:type="paragraph" w:styleId="ListParagraph">
    <w:name w:val="List Paragraph"/>
    <w:basedOn w:val="Normal"/>
    <w:uiPriority w:val="34"/>
    <w:qFormat/>
    <w:rsid w:val="00B736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66E"/>
    <w:rPr>
      <w:i/>
      <w:iCs/>
      <w:color w:val="DA6704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66E"/>
    <w:pPr>
      <w:pBdr>
        <w:top w:val="single" w:sz="4" w:space="10" w:color="DA6704" w:themeColor="accent1" w:themeShade="BF"/>
        <w:bottom w:val="single" w:sz="4" w:space="10" w:color="DA6704" w:themeColor="accent1" w:themeShade="BF"/>
      </w:pBdr>
      <w:spacing w:before="360" w:after="360"/>
      <w:ind w:left="864" w:right="864"/>
      <w:jc w:val="center"/>
    </w:pPr>
    <w:rPr>
      <w:i/>
      <w:iCs/>
      <w:color w:val="DA6704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66E"/>
    <w:rPr>
      <w:i/>
      <w:iCs/>
      <w:color w:val="DA6704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66E"/>
    <w:rPr>
      <w:b/>
      <w:bCs/>
      <w:smallCaps/>
      <w:color w:val="DA6704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736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366E"/>
  </w:style>
  <w:style w:type="paragraph" w:styleId="Footer">
    <w:name w:val="footer"/>
    <w:basedOn w:val="Normal"/>
    <w:link w:val="FooterChar"/>
    <w:uiPriority w:val="99"/>
    <w:unhideWhenUsed/>
    <w:rsid w:val="00B8488D"/>
    <w:pPr>
      <w:tabs>
        <w:tab w:val="center" w:pos="4680"/>
        <w:tab w:val="right" w:pos="9360"/>
      </w:tabs>
      <w:spacing w:after="0" w:line="240" w:lineRule="auto"/>
      <w:jc w:val="center"/>
    </w:pPr>
    <w:rPr>
      <w:rFonts w:ascii="Inter Medium" w:hAnsi="Inter Medium" w:cstheme="majorHAnsi"/>
      <w:b/>
      <w:bCs/>
      <w:i/>
      <w:iCs/>
      <w:sz w:val="26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B8488D"/>
    <w:rPr>
      <w:rFonts w:ascii="Inter Medium" w:hAnsi="Inter Medium" w:cstheme="majorHAnsi"/>
      <w:b/>
      <w:bCs/>
      <w:i/>
      <w:iCs/>
      <w:sz w:val="26"/>
      <w:szCs w:val="20"/>
    </w:rPr>
  </w:style>
  <w:style w:type="character" w:styleId="Hyperlink">
    <w:name w:val="Hyperlink"/>
    <w:basedOn w:val="DefaultParagraphFont"/>
    <w:uiPriority w:val="99"/>
    <w:unhideWhenUsed/>
    <w:rsid w:val="00B7366E"/>
    <w:rPr>
      <w:color w:val="EE000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366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B7095"/>
    <w:rPr>
      <w:color w:val="00FF0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EB709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B709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B709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B709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B7095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FE565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act.dev/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devchallenges.io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frontendmentor.io/" TargetMode="External"/><Relationship Id="rId14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itmodem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Notes Taking">
      <a:dk1>
        <a:srgbClr val="0066FF"/>
      </a:dk1>
      <a:lt1>
        <a:srgbClr val="00FF00"/>
      </a:lt1>
      <a:dk2>
        <a:srgbClr val="44546A"/>
      </a:dk2>
      <a:lt2>
        <a:srgbClr val="EE0000"/>
      </a:lt2>
      <a:accent1>
        <a:srgbClr val="FB8D2E"/>
      </a:accent1>
      <a:accent2>
        <a:srgbClr val="3AA540"/>
      </a:accent2>
      <a:accent3>
        <a:srgbClr val="FCCA0A"/>
      </a:accent3>
      <a:accent4>
        <a:srgbClr val="04ABED"/>
      </a:accent4>
      <a:accent5>
        <a:srgbClr val="FCCA0A"/>
      </a:accent5>
      <a:accent6>
        <a:srgbClr val="04ABED"/>
      </a:accent6>
      <a:hlink>
        <a:srgbClr val="EE0000"/>
      </a:hlink>
      <a:folHlink>
        <a:srgbClr val="00FF0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2C1A0A-6C73-48AD-B382-BA483D17CC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Notes</Template>
  <TotalTime>2</TotalTime>
  <Pages>6</Pages>
  <Words>435</Words>
  <Characters>2481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Itmodem Pvt Ltd</dc:creator>
  <cp:keywords/>
  <dc:description/>
  <cp:lastModifiedBy>Itmodem Solution Pvt Ltd</cp:lastModifiedBy>
  <cp:revision>2</cp:revision>
  <cp:lastPrinted>2025-10-18T06:12:00Z</cp:lastPrinted>
  <dcterms:created xsi:type="dcterms:W3CDTF">2026-03-01T01:51:00Z</dcterms:created>
  <dcterms:modified xsi:type="dcterms:W3CDTF">2026-03-01T01:51:00Z</dcterms:modified>
</cp:coreProperties>
</file>